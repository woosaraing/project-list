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FEE50" w14:textId="591A69BD" w:rsidR="00D5413C" w:rsidRPr="00307B30" w:rsidRDefault="009C3B1C">
      <w:pPr>
        <w:pStyle w:val="a9"/>
        <w:rPr>
          <w:rFonts w:ascii="휴먼명조" w:eastAsia="휴먼명조" w:hAnsi="바탕" w:hint="eastAsia"/>
          <w:color w:val="000000" w:themeColor="text1"/>
        </w:rPr>
      </w:pPr>
      <w:r w:rsidRPr="00307B30">
        <w:rPr>
          <w:rFonts w:ascii="휴먼명조" w:eastAsia="휴먼명조" w:hint="eastAsia"/>
          <w:noProof/>
          <w:color w:val="000000" w:themeColor="text1"/>
        </w:rPr>
        <w:drawing>
          <wp:inline distT="0" distB="0" distL="0" distR="0" wp14:anchorId="0DE3B77A" wp14:editId="351DD599">
            <wp:extent cx="5507990" cy="3448685"/>
            <wp:effectExtent l="0" t="0" r="0" b="0"/>
            <wp:docPr id="1331370823" name="그림 1" descr="LG Aimers, 세 번째 여정을 마치다 - LG AI Research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G Aimers, 세 번째 여정을 마치다 - LG AI Research New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26B0" w14:textId="60658D71" w:rsidR="001638F6" w:rsidRPr="00307B30" w:rsidRDefault="009C3B1C" w:rsidP="00D5413C">
      <w:pPr>
        <w:pStyle w:val="a7"/>
        <w:rPr>
          <w:rFonts w:ascii="휴먼명조" w:eastAsia="휴먼명조" w:hAnsi="바탕" w:hint="eastAsia"/>
          <w:color w:val="000000" w:themeColor="text1"/>
        </w:rPr>
      </w:pPr>
      <w:r w:rsidRPr="00307B30">
        <w:rPr>
          <w:rFonts w:ascii="휴먼명조" w:eastAsia="휴먼명조" w:hAnsi="바탕" w:hint="eastAsia"/>
          <w:color w:val="000000" w:themeColor="text1"/>
        </w:rPr>
        <w:t>B2B 분석 보고서</w:t>
      </w:r>
    </w:p>
    <w:p w14:paraId="346A42C0" w14:textId="6B8F84D5" w:rsidR="009C3B1C" w:rsidRPr="00307B30" w:rsidRDefault="009C3B1C" w:rsidP="009C3B1C">
      <w:pPr>
        <w:pStyle w:val="a8"/>
        <w:rPr>
          <w:rFonts w:ascii="휴먼명조" w:eastAsia="휴먼명조" w:hAnsi="바탕" w:hint="eastAsia"/>
          <w:color w:val="000000" w:themeColor="text1"/>
        </w:rPr>
      </w:pPr>
      <w:r w:rsidRPr="00307B30">
        <w:rPr>
          <w:rFonts w:ascii="휴먼명조" w:eastAsia="휴먼명조" w:hAnsi="바탕" w:hint="eastAsia"/>
          <w:color w:val="000000" w:themeColor="text1"/>
        </w:rPr>
        <w:t>lg aIMERS 분석</w:t>
      </w:r>
    </w:p>
    <w:p w14:paraId="06710BCC" w14:textId="59B2A88B" w:rsidR="009C3B1C" w:rsidRPr="00307B30" w:rsidRDefault="009C3B1C" w:rsidP="003422FF">
      <w:pPr>
        <w:pStyle w:val="a6"/>
        <w:rPr>
          <w:rFonts w:ascii="휴먼명조" w:eastAsia="휴먼명조" w:hAnsi="바탕" w:hint="eastAsia"/>
          <w:b/>
          <w:bCs/>
          <w:color w:val="000000" w:themeColor="text1"/>
        </w:rPr>
      </w:pPr>
      <w:r w:rsidRPr="00307B30">
        <w:rPr>
          <w:rFonts w:ascii="휴먼명조" w:eastAsia="휴먼명조" w:hAnsi="바탕" w:hint="eastAsia"/>
          <w:b/>
          <w:bCs/>
          <w:color w:val="000000" w:themeColor="text1"/>
        </w:rPr>
        <w:t>팀원</w:t>
      </w:r>
    </w:p>
    <w:p w14:paraId="2FFE4773" w14:textId="7BE7CB59" w:rsidR="009C3B1C" w:rsidRPr="00307B30" w:rsidRDefault="009C3B1C" w:rsidP="003422FF">
      <w:pPr>
        <w:pStyle w:val="a6"/>
        <w:rPr>
          <w:rFonts w:ascii="휴먼명조" w:eastAsia="휴먼명조" w:hAnsi="바탕" w:hint="eastAsia"/>
          <w:color w:val="000000" w:themeColor="text1"/>
        </w:rPr>
      </w:pPr>
      <w:r w:rsidRPr="00307B30">
        <w:rPr>
          <w:rFonts w:ascii="휴먼명조" w:eastAsia="휴먼명조" w:hAnsi="바탕" w:hint="eastAsia"/>
          <w:color w:val="000000" w:themeColor="text1"/>
        </w:rPr>
        <w:t>이재성(202184042 ICT공학부)</w:t>
      </w:r>
    </w:p>
    <w:p w14:paraId="63702658" w14:textId="77777777" w:rsidR="009C3B1C" w:rsidRPr="00307B30" w:rsidRDefault="009C3B1C" w:rsidP="003422FF">
      <w:pPr>
        <w:pStyle w:val="a6"/>
        <w:rPr>
          <w:rFonts w:ascii="휴먼명조" w:eastAsia="휴먼명조" w:hAnsi="바탕" w:hint="eastAsia"/>
          <w:color w:val="000000" w:themeColor="text1"/>
        </w:rPr>
      </w:pPr>
      <w:r w:rsidRPr="00307B30">
        <w:rPr>
          <w:rFonts w:ascii="휴먼명조" w:eastAsia="휴먼명조" w:hAnsi="바탕" w:hint="eastAsia"/>
          <w:color w:val="000000" w:themeColor="text1"/>
        </w:rPr>
        <w:t>김성중(201904192 ICT공학부)</w:t>
      </w:r>
    </w:p>
    <w:p w14:paraId="77925B26" w14:textId="77777777" w:rsidR="009C3B1C" w:rsidRPr="00307B30" w:rsidRDefault="009C3B1C" w:rsidP="003422FF">
      <w:pPr>
        <w:pStyle w:val="a6"/>
        <w:rPr>
          <w:rFonts w:ascii="휴먼명조" w:eastAsia="휴먼명조" w:hAnsi="바탕" w:hint="eastAsia"/>
          <w:color w:val="000000" w:themeColor="text1"/>
        </w:rPr>
      </w:pPr>
      <w:r w:rsidRPr="00307B30">
        <w:rPr>
          <w:rFonts w:ascii="휴먼명조" w:eastAsia="휴먼명조" w:hAnsi="바탕" w:hint="eastAsia"/>
          <w:color w:val="000000" w:themeColor="text1"/>
        </w:rPr>
        <w:t>전병준(201904236 데이터사이언스)</w:t>
      </w:r>
    </w:p>
    <w:p w14:paraId="480C11DB" w14:textId="77777777" w:rsidR="009C3B1C" w:rsidRPr="00307B30" w:rsidRDefault="009C3B1C" w:rsidP="003422FF">
      <w:pPr>
        <w:pStyle w:val="a6"/>
        <w:rPr>
          <w:rFonts w:ascii="휴먼명조" w:eastAsia="휴먼명조" w:hAnsi="바탕" w:hint="eastAsia"/>
          <w:color w:val="000000" w:themeColor="text1"/>
        </w:rPr>
      </w:pPr>
      <w:r w:rsidRPr="00307B30">
        <w:rPr>
          <w:rFonts w:ascii="휴먼명조" w:eastAsia="휴먼명조" w:hAnsi="바탕" w:hint="eastAsia"/>
          <w:color w:val="000000" w:themeColor="text1"/>
        </w:rPr>
        <w:t>우사랑(201904217 데이터사이언스)</w:t>
      </w:r>
    </w:p>
    <w:p w14:paraId="528F1208" w14:textId="77777777" w:rsidR="009C3B1C" w:rsidRPr="00307B30" w:rsidRDefault="00D5413C" w:rsidP="003422FF">
      <w:pPr>
        <w:pStyle w:val="a6"/>
        <w:rPr>
          <w:rFonts w:ascii="휴먼명조" w:eastAsia="휴먼명조" w:hAnsi="바탕" w:hint="eastAsia"/>
          <w:color w:val="000000" w:themeColor="text1"/>
          <w:lang w:val="ko-KR" w:bidi="ko-KR"/>
        </w:rPr>
      </w:pPr>
      <w:r w:rsidRPr="00307B30">
        <w:rPr>
          <w:rFonts w:ascii="휴먼명조" w:eastAsia="휴먼명조" w:hAnsi="바탕" w:hint="eastAsia"/>
          <w:color w:val="000000" w:themeColor="text1"/>
          <w:lang w:val="ko-KR" w:bidi="ko-KR"/>
        </w:rPr>
        <w:t xml:space="preserve">  </w:t>
      </w:r>
    </w:p>
    <w:p w14:paraId="777F6614" w14:textId="77777777" w:rsidR="009C3B1C" w:rsidRPr="00307B30" w:rsidRDefault="009C3B1C" w:rsidP="003422FF">
      <w:pPr>
        <w:pStyle w:val="a6"/>
        <w:rPr>
          <w:rFonts w:ascii="휴먼명조" w:eastAsia="휴먼명조" w:hAnsi="바탕" w:hint="eastAsia"/>
          <w:b/>
          <w:bCs/>
          <w:color w:val="000000" w:themeColor="text1"/>
        </w:rPr>
      </w:pPr>
      <w:r w:rsidRPr="00307B30">
        <w:rPr>
          <w:rFonts w:ascii="휴먼명조" w:eastAsia="휴먼명조" w:hAnsi="바탕" w:hint="eastAsia"/>
          <w:b/>
          <w:bCs/>
          <w:color w:val="000000" w:themeColor="text1"/>
        </w:rPr>
        <w:t xml:space="preserve">강의명 </w:t>
      </w:r>
    </w:p>
    <w:p w14:paraId="117A7107" w14:textId="3D86CD51" w:rsidR="009C3B1C" w:rsidRPr="00307B30" w:rsidRDefault="009C3B1C" w:rsidP="003422FF">
      <w:pPr>
        <w:pStyle w:val="a6"/>
        <w:rPr>
          <w:rFonts w:ascii="휴먼명조" w:eastAsia="휴먼명조" w:hAnsi="바탕" w:hint="eastAsia"/>
          <w:b/>
          <w:bCs/>
          <w:color w:val="000000" w:themeColor="text1"/>
        </w:rPr>
      </w:pPr>
      <w:r w:rsidRPr="00307B30">
        <w:rPr>
          <w:rFonts w:ascii="휴먼명조" w:eastAsia="휴먼명조" w:hAnsi="바탕" w:hint="eastAsia"/>
          <w:color w:val="000000" w:themeColor="text1"/>
        </w:rPr>
        <w:t>기계학습과 특징추출</w:t>
      </w:r>
    </w:p>
    <w:p w14:paraId="2BBEF0E2" w14:textId="77777777" w:rsidR="009C3B1C" w:rsidRPr="00307B30" w:rsidRDefault="009C3B1C" w:rsidP="003422FF">
      <w:pPr>
        <w:pStyle w:val="a6"/>
        <w:rPr>
          <w:rFonts w:ascii="휴먼명조" w:eastAsia="휴먼명조" w:hAnsi="바탕" w:hint="eastAsia"/>
          <w:color w:val="000000" w:themeColor="text1"/>
        </w:rPr>
      </w:pPr>
    </w:p>
    <w:p w14:paraId="48F82B09" w14:textId="55C711E5" w:rsidR="009C3B1C" w:rsidRPr="00307B30" w:rsidRDefault="009C3B1C" w:rsidP="003422FF">
      <w:pPr>
        <w:pStyle w:val="a6"/>
        <w:rPr>
          <w:rFonts w:ascii="휴먼명조" w:eastAsia="휴먼명조" w:hAnsi="바탕" w:hint="eastAsia"/>
          <w:b/>
          <w:bCs/>
          <w:color w:val="000000" w:themeColor="text1"/>
        </w:rPr>
      </w:pPr>
      <w:r w:rsidRPr="00307B30">
        <w:rPr>
          <w:rFonts w:ascii="휴먼명조" w:eastAsia="휴먼명조" w:hAnsi="바탕" w:hint="eastAsia"/>
          <w:b/>
          <w:bCs/>
          <w:color w:val="000000" w:themeColor="text1"/>
        </w:rPr>
        <w:t>작성 날짜</w:t>
      </w:r>
    </w:p>
    <w:p w14:paraId="3938C11E" w14:textId="572BDE33" w:rsidR="003422FF" w:rsidRPr="00307B30" w:rsidRDefault="009C3B1C" w:rsidP="003422FF">
      <w:pPr>
        <w:pStyle w:val="a6"/>
        <w:rPr>
          <w:rFonts w:ascii="휴먼명조" w:eastAsia="휴먼명조" w:hAnsi="바탕" w:hint="eastAsia"/>
          <w:color w:val="000000" w:themeColor="text1"/>
        </w:rPr>
      </w:pPr>
      <w:r w:rsidRPr="00307B30">
        <w:rPr>
          <w:rFonts w:ascii="휴먼명조" w:eastAsia="휴먼명조" w:hAnsi="바탕" w:hint="eastAsia"/>
          <w:color w:val="000000" w:themeColor="text1"/>
        </w:rPr>
        <w:t>2024.06.06</w:t>
      </w:r>
      <w:r w:rsidR="003422FF" w:rsidRPr="00307B30">
        <w:rPr>
          <w:rFonts w:ascii="휴먼명조" w:eastAsia="휴먼명조" w:hAnsi="바탕" w:hint="eastAsia"/>
          <w:color w:val="000000" w:themeColor="text1"/>
          <w:lang w:val="ko-KR" w:bidi="ko-KR"/>
        </w:rPr>
        <w:br w:type="page"/>
      </w:r>
    </w:p>
    <w:p w14:paraId="6AE21B18" w14:textId="77777777" w:rsidR="00E814E0" w:rsidRPr="00307B30" w:rsidRDefault="00E814E0" w:rsidP="00E814E0">
      <w:pPr>
        <w:pStyle w:val="afb"/>
        <w:wordWrap/>
        <w:jc w:val="center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b/>
          <w:bCs/>
          <w:color w:val="000000" w:themeColor="text1"/>
          <w:sz w:val="32"/>
          <w:szCs w:val="32"/>
        </w:rPr>
        <w:lastRenderedPageBreak/>
        <w:t>목 차</w:t>
      </w:r>
    </w:p>
    <w:p w14:paraId="7F365C61" w14:textId="77777777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6382EE65" w14:textId="11321EAC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b/>
          <w:bCs/>
          <w:color w:val="000000" w:themeColor="text1"/>
        </w:rPr>
        <w:t xml:space="preserve">I. </w:t>
      </w:r>
      <w:r w:rsidRPr="00307B30">
        <w:rPr>
          <w:rFonts w:ascii="휴먼명조" w:eastAsia="휴먼명조" w:hint="eastAsia"/>
          <w:b/>
          <w:bCs/>
          <w:color w:val="000000" w:themeColor="text1"/>
        </w:rPr>
        <w:t>개요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D4205D">
        <w:rPr>
          <w:rFonts w:ascii="휴먼명조" w:eastAsia="휴먼명조" w:hAnsi="HCI Poppy" w:hint="eastAsia"/>
          <w:b/>
          <w:bCs/>
          <w:color w:val="000000" w:themeColor="text1"/>
        </w:rPr>
        <w:t>2</w:t>
      </w:r>
    </w:p>
    <w:p w14:paraId="67E045A3" w14:textId="132CC108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>1. LG AIMERS 문제 설명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D4205D">
        <w:rPr>
          <w:rFonts w:ascii="휴먼명조" w:eastAsia="휴먼명조" w:hAnsi="HCI Poppy" w:hint="eastAsia"/>
          <w:color w:val="000000" w:themeColor="text1"/>
        </w:rPr>
        <w:t>2</w:t>
      </w:r>
    </w:p>
    <w:p w14:paraId="19885F15" w14:textId="77777777" w:rsidR="00470F36" w:rsidRPr="00307B30" w:rsidRDefault="00470F36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Ansi="HCI Poppy" w:hint="eastAsia"/>
          <w:b/>
          <w:bCs/>
          <w:color w:val="000000" w:themeColor="text1"/>
        </w:rPr>
      </w:pPr>
    </w:p>
    <w:p w14:paraId="21DC628C" w14:textId="13251513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b/>
          <w:bCs/>
          <w:color w:val="000000" w:themeColor="text1"/>
        </w:rPr>
        <w:t xml:space="preserve">II. </w:t>
      </w:r>
      <w:r w:rsidRPr="00307B30">
        <w:rPr>
          <w:rFonts w:ascii="휴먼명조" w:eastAsia="휴먼명조" w:hint="eastAsia"/>
          <w:b/>
          <w:bCs/>
          <w:color w:val="000000" w:themeColor="text1"/>
        </w:rPr>
        <w:t>데이터 수집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b/>
          <w:bCs/>
          <w:color w:val="000000" w:themeColor="text1"/>
        </w:rPr>
        <w:t>2~3</w:t>
      </w:r>
    </w:p>
    <w:p w14:paraId="5FCBEE8F" w14:textId="10A62A89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 xml:space="preserve">1. </w:t>
      </w:r>
      <w:r w:rsidRPr="00307B30">
        <w:rPr>
          <w:rFonts w:ascii="휴먼명조" w:eastAsia="휴먼명조" w:hint="eastAsia"/>
          <w:color w:val="000000" w:themeColor="text1"/>
        </w:rPr>
        <w:t>데이터 출처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2</w:t>
      </w:r>
    </w:p>
    <w:p w14:paraId="655B9BC9" w14:textId="51BA78D3" w:rsidR="00E814E0" w:rsidRPr="00307B30" w:rsidRDefault="00470F36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>2</w:t>
      </w:r>
      <w:r w:rsidR="00E814E0" w:rsidRPr="00307B30">
        <w:rPr>
          <w:rFonts w:ascii="휴먼명조" w:eastAsia="휴먼명조" w:hAnsi="HCI Poppy" w:hint="eastAsia"/>
          <w:color w:val="000000" w:themeColor="text1"/>
        </w:rPr>
        <w:t xml:space="preserve">. </w:t>
      </w:r>
      <w:r w:rsidR="00E814E0" w:rsidRPr="00307B30">
        <w:rPr>
          <w:rFonts w:ascii="휴먼명조" w:eastAsia="휴먼명조" w:hint="eastAsia"/>
          <w:color w:val="000000" w:themeColor="text1"/>
        </w:rPr>
        <w:t>수집된 데이터의 구조 및 특성 설명</w:t>
      </w:r>
      <w:r w:rsidR="00E814E0"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3</w:t>
      </w:r>
    </w:p>
    <w:p w14:paraId="64BCEF4C" w14:textId="77777777" w:rsidR="00470F36" w:rsidRPr="00307B30" w:rsidRDefault="00470F36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Ansi="HCI Poppy" w:hint="eastAsia"/>
          <w:b/>
          <w:bCs/>
          <w:color w:val="000000" w:themeColor="text1"/>
        </w:rPr>
      </w:pPr>
    </w:p>
    <w:p w14:paraId="067458DF" w14:textId="03ACC4E8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b/>
          <w:bCs/>
          <w:color w:val="000000" w:themeColor="text1"/>
        </w:rPr>
        <w:t xml:space="preserve">III. </w:t>
      </w:r>
      <w:r w:rsidRPr="00307B30">
        <w:rPr>
          <w:rFonts w:ascii="휴먼명조" w:eastAsia="휴먼명조" w:hint="eastAsia"/>
          <w:b/>
          <w:bCs/>
          <w:color w:val="000000" w:themeColor="text1"/>
        </w:rPr>
        <w:t>데이터 전처리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b/>
          <w:bCs/>
          <w:color w:val="000000" w:themeColor="text1"/>
        </w:rPr>
        <w:t>3~5</w:t>
      </w:r>
    </w:p>
    <w:p w14:paraId="3882173D" w14:textId="18E6F679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 xml:space="preserve">1. </w:t>
      </w:r>
      <w:r w:rsidRPr="00307B30">
        <w:rPr>
          <w:rFonts w:ascii="휴먼명조" w:eastAsia="휴먼명조" w:hint="eastAsia"/>
          <w:color w:val="000000" w:themeColor="text1"/>
        </w:rPr>
        <w:t>결측치 처리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3</w:t>
      </w:r>
    </w:p>
    <w:p w14:paraId="71C249C9" w14:textId="285C0787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 xml:space="preserve">2. </w:t>
      </w:r>
      <w:r w:rsidRPr="00307B30">
        <w:rPr>
          <w:rFonts w:ascii="휴먼명조" w:eastAsia="휴먼명조" w:hint="eastAsia"/>
          <w:color w:val="000000" w:themeColor="text1"/>
        </w:rPr>
        <w:t>범주화 처리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4</w:t>
      </w:r>
    </w:p>
    <w:p w14:paraId="4595A0ED" w14:textId="3530A578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>3. 자연어 처리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5</w:t>
      </w:r>
    </w:p>
    <w:p w14:paraId="767F0700" w14:textId="77777777" w:rsidR="00470F36" w:rsidRPr="00307B30" w:rsidRDefault="00470F36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Ansi="HCI Poppy" w:hint="eastAsia"/>
          <w:b/>
          <w:bCs/>
          <w:color w:val="000000" w:themeColor="text1"/>
        </w:rPr>
      </w:pPr>
    </w:p>
    <w:p w14:paraId="184B7626" w14:textId="1554090E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b/>
          <w:bCs/>
          <w:color w:val="000000" w:themeColor="text1"/>
        </w:rPr>
        <w:t xml:space="preserve">IV. </w:t>
      </w:r>
      <w:r w:rsidRPr="00307B30">
        <w:rPr>
          <w:rFonts w:ascii="휴먼명조" w:eastAsia="휴먼명조" w:hint="eastAsia"/>
          <w:b/>
          <w:bCs/>
          <w:color w:val="000000" w:themeColor="text1"/>
        </w:rPr>
        <w:t>탐색적 데이터 분석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b/>
          <w:bCs/>
          <w:color w:val="000000" w:themeColor="text1"/>
        </w:rPr>
        <w:t>6~11</w:t>
      </w:r>
    </w:p>
    <w:p w14:paraId="22003F50" w14:textId="2367879B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 xml:space="preserve">1. </w:t>
      </w:r>
      <w:r w:rsidRPr="00307B30">
        <w:rPr>
          <w:rFonts w:ascii="휴먼명조" w:eastAsia="휴먼명조" w:hint="eastAsia"/>
          <w:color w:val="000000" w:themeColor="text1"/>
        </w:rPr>
        <w:t>데이터 분포 확인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6</w:t>
      </w:r>
    </w:p>
    <w:p w14:paraId="7E8999AE" w14:textId="436DA542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 xml:space="preserve">2. </w:t>
      </w:r>
      <w:r w:rsidRPr="00307B30">
        <w:rPr>
          <w:rFonts w:ascii="휴먼명조" w:eastAsia="휴먼명조" w:hint="eastAsia"/>
          <w:color w:val="000000" w:themeColor="text1"/>
        </w:rPr>
        <w:t>상관관계 분석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7</w:t>
      </w:r>
    </w:p>
    <w:p w14:paraId="7FD99C32" w14:textId="4ED4F715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 xml:space="preserve">3. </w:t>
      </w:r>
      <w:r w:rsidRPr="00307B30">
        <w:rPr>
          <w:rFonts w:ascii="휴먼명조" w:eastAsia="휴먼명조" w:hint="eastAsia"/>
          <w:color w:val="000000" w:themeColor="text1"/>
        </w:rPr>
        <w:t>Feature Engineering(컬럼 생성)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8</w:t>
      </w:r>
    </w:p>
    <w:p w14:paraId="5A4A3142" w14:textId="3448C771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 xml:space="preserve">4. </w:t>
      </w:r>
      <w:r w:rsidRPr="00307B30">
        <w:rPr>
          <w:rFonts w:ascii="휴먼명조" w:eastAsia="휴먼명조" w:hint="eastAsia"/>
          <w:color w:val="000000" w:themeColor="text1"/>
        </w:rPr>
        <w:t>중요 변수</w:t>
      </w:r>
      <w:r w:rsidR="00470F36" w:rsidRPr="00307B30">
        <w:rPr>
          <w:rFonts w:ascii="휴먼명조" w:eastAsia="휴먼명조" w:hint="eastAsia"/>
          <w:color w:val="000000" w:themeColor="text1"/>
        </w:rPr>
        <w:t xml:space="preserve"> </w:t>
      </w:r>
      <w:r w:rsidRPr="00307B30">
        <w:rPr>
          <w:rFonts w:ascii="휴먼명조" w:eastAsia="휴먼명조" w:hint="eastAsia"/>
          <w:color w:val="000000" w:themeColor="text1"/>
        </w:rPr>
        <w:t>선</w:t>
      </w:r>
      <w:r w:rsidR="00470F36" w:rsidRPr="00307B30">
        <w:rPr>
          <w:rFonts w:ascii="휴먼명조" w:eastAsia="휴먼명조" w:hint="eastAsia"/>
          <w:color w:val="000000" w:themeColor="text1"/>
        </w:rPr>
        <w:t>택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9~11</w:t>
      </w:r>
    </w:p>
    <w:p w14:paraId="66594B5C" w14:textId="77777777" w:rsidR="00470F36" w:rsidRPr="00307B30" w:rsidRDefault="00470F36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Ansi="HCI Poppy" w:hint="eastAsia"/>
          <w:b/>
          <w:bCs/>
          <w:color w:val="000000" w:themeColor="text1"/>
        </w:rPr>
      </w:pPr>
    </w:p>
    <w:p w14:paraId="6B509DFF" w14:textId="72614C27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b/>
          <w:bCs/>
          <w:color w:val="000000" w:themeColor="text1"/>
        </w:rPr>
        <w:t xml:space="preserve">V. </w:t>
      </w:r>
      <w:r w:rsidR="00470F36" w:rsidRPr="00307B30">
        <w:rPr>
          <w:rFonts w:ascii="휴먼명조" w:eastAsia="휴먼명조" w:hint="eastAsia"/>
          <w:b/>
          <w:bCs/>
          <w:color w:val="000000" w:themeColor="text1"/>
        </w:rPr>
        <w:t>Modeling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b/>
          <w:bCs/>
          <w:color w:val="000000" w:themeColor="text1"/>
        </w:rPr>
        <w:t>11~1</w:t>
      </w:r>
      <w:r w:rsidR="007F34D4">
        <w:rPr>
          <w:rFonts w:ascii="휴먼명조" w:eastAsia="휴먼명조" w:hAnsi="HCI Poppy" w:hint="eastAsia"/>
          <w:b/>
          <w:bCs/>
          <w:color w:val="000000" w:themeColor="text1"/>
        </w:rPr>
        <w:t>5</w:t>
      </w:r>
    </w:p>
    <w:p w14:paraId="0ECA247E" w14:textId="769753FE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 xml:space="preserve">1. </w:t>
      </w:r>
      <w:r w:rsidR="00470F36" w:rsidRPr="00307B30">
        <w:rPr>
          <w:rFonts w:ascii="휴먼명조" w:eastAsia="휴먼명조" w:hint="eastAsia"/>
          <w:color w:val="000000" w:themeColor="text1"/>
        </w:rPr>
        <w:t>모델 선정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11</w:t>
      </w:r>
    </w:p>
    <w:p w14:paraId="7BE6BC21" w14:textId="2023E0B1" w:rsidR="00E814E0" w:rsidRPr="00307B30" w:rsidRDefault="00E814E0" w:rsidP="00E814E0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 xml:space="preserve">2. </w:t>
      </w:r>
      <w:r w:rsidR="00470F36" w:rsidRPr="00307B30">
        <w:rPr>
          <w:rFonts w:ascii="휴먼명조" w:eastAsia="휴먼명조" w:hint="eastAsia"/>
          <w:color w:val="000000" w:themeColor="text1"/>
        </w:rPr>
        <w:t>선정된 모델 파라미터 조정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12</w:t>
      </w:r>
    </w:p>
    <w:p w14:paraId="5DCC2D55" w14:textId="3133AF95" w:rsidR="00E814E0" w:rsidRPr="00307B30" w:rsidRDefault="00470F36" w:rsidP="00470F36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t>3. Ensemble (Voting)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163D88">
        <w:rPr>
          <w:rFonts w:ascii="휴먼명조" w:eastAsia="휴먼명조" w:hAnsi="HCI Poppy" w:hint="eastAsia"/>
          <w:color w:val="000000" w:themeColor="text1"/>
        </w:rPr>
        <w:t>13</w:t>
      </w:r>
      <w:r w:rsidR="007F34D4">
        <w:rPr>
          <w:rFonts w:ascii="휴먼명조" w:eastAsia="휴먼명조" w:hAnsi="HCI Poppy"/>
          <w:color w:val="000000" w:themeColor="text1"/>
        </w:rPr>
        <w:br/>
      </w:r>
      <w:r w:rsidR="007F34D4">
        <w:rPr>
          <w:rFonts w:ascii="휴먼명조" w:eastAsia="휴먼명조" w:hAnsi="HCI Poppy" w:hint="eastAsia"/>
          <w:color w:val="000000" w:themeColor="text1"/>
        </w:rPr>
        <w:t xml:space="preserve">4. 결론 </w:t>
      </w:r>
      <w:r w:rsidR="007F34D4" w:rsidRPr="00307B30">
        <w:rPr>
          <w:rFonts w:ascii="휴먼명조" w:eastAsia="휴먼명조" w:hint="eastAsia"/>
          <w:color w:val="000000" w:themeColor="text1"/>
        </w:rPr>
        <w:tab/>
      </w:r>
      <w:r w:rsidR="00DF31C6">
        <w:rPr>
          <w:rFonts w:ascii="휴먼명조" w:eastAsia="휴먼명조" w:hint="eastAsia"/>
          <w:color w:val="000000" w:themeColor="text1"/>
        </w:rPr>
        <w:t>13~</w:t>
      </w:r>
      <w:r w:rsidR="007F34D4">
        <w:rPr>
          <w:rFonts w:ascii="휴먼명조" w:eastAsia="휴먼명조" w:hint="eastAsia"/>
          <w:color w:val="000000" w:themeColor="text1"/>
        </w:rPr>
        <w:t>1</w:t>
      </w:r>
      <w:r w:rsidR="00DF31C6">
        <w:rPr>
          <w:rFonts w:ascii="휴먼명조" w:eastAsia="휴먼명조" w:hint="eastAsia"/>
          <w:color w:val="000000" w:themeColor="text1"/>
        </w:rPr>
        <w:t>4</w:t>
      </w:r>
    </w:p>
    <w:p w14:paraId="05D51363" w14:textId="77777777" w:rsidR="00470F36" w:rsidRPr="00307B30" w:rsidRDefault="00470F36" w:rsidP="00470F36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2C32F9A8" w14:textId="3D8C1D88" w:rsidR="009C3B1C" w:rsidRPr="00307B30" w:rsidRDefault="00E814E0" w:rsidP="00470F36">
      <w:pPr>
        <w:pStyle w:val="afb"/>
        <w:tabs>
          <w:tab w:val="right" w:leader="middleDot" w:pos="9666"/>
        </w:tabs>
        <w:jc w:val="left"/>
        <w:rPr>
          <w:rFonts w:ascii="휴먼명조" w:eastAsia="휴먼명조" w:hAnsi="HCI Poppy" w:hint="eastAsia"/>
          <w:b/>
          <w:bCs/>
          <w:color w:val="000000" w:themeColor="text1"/>
        </w:rPr>
      </w:pPr>
      <w:r w:rsidRPr="00307B30">
        <w:rPr>
          <w:rFonts w:ascii="휴먼명조" w:eastAsia="휴먼명조" w:hint="eastAsia"/>
          <w:b/>
          <w:bCs/>
          <w:color w:val="000000" w:themeColor="text1"/>
        </w:rPr>
        <w:t>참고문헌</w:t>
      </w:r>
      <w:r w:rsidRPr="00307B30">
        <w:rPr>
          <w:rFonts w:ascii="휴먼명조" w:eastAsia="휴먼명조" w:hint="eastAsia"/>
          <w:color w:val="000000" w:themeColor="text1"/>
        </w:rPr>
        <w:tab/>
      </w:r>
      <w:r w:rsidR="007F34D4">
        <w:rPr>
          <w:rFonts w:ascii="휴먼명조" w:eastAsia="휴먼명조" w:hAnsi="HCI Poppy" w:hint="eastAsia"/>
          <w:b/>
          <w:bCs/>
          <w:color w:val="000000" w:themeColor="text1"/>
        </w:rPr>
        <w:t>1</w:t>
      </w:r>
      <w:r w:rsidR="00DF31C6">
        <w:rPr>
          <w:rFonts w:ascii="휴먼명조" w:eastAsia="휴먼명조" w:hAnsi="HCI Poppy" w:hint="eastAsia"/>
          <w:b/>
          <w:bCs/>
          <w:color w:val="000000" w:themeColor="text1"/>
        </w:rPr>
        <w:t>4</w:t>
      </w:r>
    </w:p>
    <w:p w14:paraId="277395DE" w14:textId="18492D35" w:rsidR="00470F36" w:rsidRPr="00307B30" w:rsidRDefault="00470F36" w:rsidP="00470F36">
      <w:pPr>
        <w:pStyle w:val="afb"/>
        <w:tabs>
          <w:tab w:val="right" w:leader="middleDot" w:pos="9666"/>
        </w:tabs>
        <w:jc w:val="left"/>
        <w:rPr>
          <w:rFonts w:ascii="휴먼명조" w:eastAsia="휴먼명조" w:hAnsi="HCI Poppy" w:hint="eastAsia"/>
          <w:b/>
          <w:bCs/>
          <w:color w:val="000000" w:themeColor="text1"/>
        </w:rPr>
      </w:pPr>
    </w:p>
    <w:p w14:paraId="4A580FA3" w14:textId="77777777" w:rsidR="00470F36" w:rsidRPr="00307B30" w:rsidRDefault="00470F36" w:rsidP="00470F36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</w:p>
    <w:p w14:paraId="015FDFFB" w14:textId="42059650" w:rsidR="00846DD4" w:rsidRPr="00307B30" w:rsidRDefault="00846DD4" w:rsidP="00470F36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  <w:r w:rsidRPr="00307B30">
        <w:rPr>
          <w:rFonts w:ascii="휴먼명조" w:eastAsia="휴먼명조" w:hAnsi="HCI Poppy" w:hint="eastAsia"/>
          <w:b/>
          <w:bCs/>
          <w:color w:val="000000" w:themeColor="text1"/>
        </w:rPr>
        <w:t xml:space="preserve">I. </w:t>
      </w:r>
      <w:r w:rsidRPr="00307B30">
        <w:rPr>
          <w:rFonts w:ascii="휴먼명조" w:eastAsia="휴먼명조" w:hint="eastAsia"/>
          <w:b/>
          <w:bCs/>
          <w:color w:val="000000" w:themeColor="text1"/>
        </w:rPr>
        <w:t>개요</w:t>
      </w:r>
    </w:p>
    <w:p w14:paraId="6D83D040" w14:textId="20D85430" w:rsidR="00846DD4" w:rsidRPr="00307B30" w:rsidRDefault="00846DD4" w:rsidP="00470F36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t>1. LG Aimers문제 설명</w:t>
      </w:r>
      <w:r w:rsidRPr="00307B30">
        <w:rPr>
          <w:rFonts w:ascii="휴먼명조" w:eastAsia="휴먼명조" w:hint="eastAsia"/>
          <w:color w:val="000000" w:themeColor="text1"/>
        </w:rPr>
        <w:br/>
        <w:t>최근 기업은 MQL(Marketing Qualified Leads)를 생성하고 관리함으로써 잠재</w:t>
      </w:r>
    </w:p>
    <w:p w14:paraId="7E4A6DE6" w14:textId="5391B88A" w:rsidR="00846DD4" w:rsidRPr="00307B30" w:rsidRDefault="00846DD4" w:rsidP="00470F36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t>고객을 찾고 모니터링하여 이를 영업의 기회로 전환하고자 합니다.</w:t>
      </w:r>
      <w:r w:rsidRPr="00307B30">
        <w:rPr>
          <w:rFonts w:ascii="휴먼명조" w:eastAsia="휴먼명조" w:hint="eastAsia"/>
          <w:color w:val="000000" w:themeColor="text1"/>
        </w:rPr>
        <w:br/>
        <w:t>영업 기회 전환 고객 선별을 위해 AI모델을 개발하여 미래 영업 기회를 예측하여 데이터에 기반한 의사 결정을 강화하는 것이 목적입니다.</w:t>
      </w:r>
    </w:p>
    <w:p w14:paraId="69753318" w14:textId="3E483FFF" w:rsidR="00846DD4" w:rsidRPr="00307B30" w:rsidRDefault="00846DD4" w:rsidP="00470F36">
      <w:pPr>
        <w:pStyle w:val="afb"/>
        <w:pBdr>
          <w:bottom w:val="single" w:sz="6" w:space="1" w:color="auto"/>
        </w:pBdr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t>따라서 MQL 데이터를 활용하여 영업 기회 전환을 예측하는 AI모델을 구현하고 그 성능을 비교하는 것이 목접입니다.</w:t>
      </w:r>
    </w:p>
    <w:p w14:paraId="7EB2E7B4" w14:textId="77777777" w:rsidR="00846DD4" w:rsidRPr="00307B30" w:rsidRDefault="00846DD4" w:rsidP="00470F36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</w:p>
    <w:p w14:paraId="2C637AB7" w14:textId="47919A93" w:rsidR="00A940A9" w:rsidRPr="00307B30" w:rsidRDefault="00846DD4" w:rsidP="00A940A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  <w:r w:rsidRPr="00307B30">
        <w:rPr>
          <w:rFonts w:ascii="휴먼명조" w:eastAsia="휴먼명조" w:hAnsi="HCI Poppy" w:hint="eastAsia"/>
          <w:b/>
          <w:bCs/>
          <w:color w:val="000000" w:themeColor="text1"/>
        </w:rPr>
        <w:t xml:space="preserve">II. </w:t>
      </w:r>
      <w:r w:rsidRPr="00307B30">
        <w:rPr>
          <w:rFonts w:ascii="휴먼명조" w:eastAsia="휴먼명조" w:hint="eastAsia"/>
          <w:b/>
          <w:bCs/>
          <w:color w:val="000000" w:themeColor="text1"/>
        </w:rPr>
        <w:t>데이터 수</w:t>
      </w:r>
      <w:r w:rsidR="00A940A9" w:rsidRPr="00307B30">
        <w:rPr>
          <w:rFonts w:ascii="휴먼명조" w:eastAsia="휴먼명조" w:hint="eastAsia"/>
          <w:b/>
          <w:bCs/>
          <w:color w:val="000000" w:themeColor="text1"/>
        </w:rPr>
        <w:t>집</w:t>
      </w:r>
      <w:r w:rsidR="00A940A9" w:rsidRPr="00307B30">
        <w:rPr>
          <w:rFonts w:ascii="휴먼명조" w:eastAsia="휴먼명조" w:hint="eastAsia"/>
          <w:b/>
          <w:bCs/>
          <w:color w:val="000000" w:themeColor="text1"/>
        </w:rPr>
        <w:br/>
        <w:t>1. 데이터 출처</w:t>
      </w:r>
    </w:p>
    <w:p w14:paraId="116D01C0" w14:textId="4857577E" w:rsidR="00A940A9" w:rsidRPr="00DF31C6" w:rsidRDefault="00A940A9" w:rsidP="00A940A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>2024 LG Aimers 4기를 참여해서 받은 데이터를 사용하였습니다.</w:t>
      </w:r>
      <w:r w:rsidRPr="008149D8">
        <w:rPr>
          <w:rFonts w:ascii="휴먼명조" w:eastAsia="휴먼명조" w:hint="eastAsia"/>
          <w:color w:val="000000" w:themeColor="text1"/>
        </w:rPr>
        <w:br/>
        <w:t>Test data는 LG Aimers에 문의 해보았지만, 받을 수 없다는 연락을 받고, Train데이터를 8:2비율로 나누어 Train과 Test를 직접 만들어 진행하였습니다.</w:t>
      </w:r>
    </w:p>
    <w:p w14:paraId="07BD08C4" w14:textId="7AD22DAB" w:rsidR="00A940A9" w:rsidRPr="008149D8" w:rsidRDefault="00981D59" w:rsidP="00A940A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b/>
          <w:bCs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0BDCD900" wp14:editId="21C3988D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2210435" cy="3413760"/>
            <wp:effectExtent l="0" t="0" r="0" b="0"/>
            <wp:wrapSquare wrapText="bothSides"/>
            <wp:docPr id="100409889" name="그림 1" descr="텍스트, 메뉴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889" name="그림 1" descr="텍스트, 메뉴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2513" cy="3416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0A9" w:rsidRPr="00307B30">
        <w:rPr>
          <w:rFonts w:ascii="휴먼명조" w:eastAsia="휴먼명조" w:hint="eastAsia"/>
          <w:b/>
          <w:bCs/>
          <w:color w:val="000000" w:themeColor="text1"/>
        </w:rPr>
        <w:t>2. 수집된 데이터의 구조 및 특성 설명</w:t>
      </w:r>
      <w:r w:rsidR="00A940A9" w:rsidRPr="00307B30">
        <w:rPr>
          <w:rFonts w:ascii="휴먼명조" w:eastAsia="휴먼명조" w:hint="eastAsia"/>
          <w:b/>
          <w:bCs/>
          <w:color w:val="000000" w:themeColor="text1"/>
        </w:rPr>
        <w:br/>
      </w:r>
      <w:r w:rsidR="00A940A9" w:rsidRPr="008149D8">
        <w:rPr>
          <w:rFonts w:ascii="휴먼명조" w:eastAsia="휴먼명조" w:hint="eastAsia"/>
          <w:color w:val="000000" w:themeColor="text1"/>
        </w:rPr>
        <w:t xml:space="preserve">수집된 데이터는 [28 * 47439]형태로 되어있습니다. </w:t>
      </w:r>
      <w:r w:rsidRPr="008149D8">
        <w:rPr>
          <w:rFonts w:ascii="휴먼명조" w:eastAsia="휴먼명조" w:hint="eastAsia"/>
          <w:color w:val="000000" w:themeColor="text1"/>
        </w:rPr>
        <w:t>수치형 컬럼은 13개, 범주형 컬럼은 15개가 있으며, bool형태 1개로 구성되어 있습니다.</w:t>
      </w:r>
      <w:r w:rsidRPr="008149D8">
        <w:rPr>
          <w:rFonts w:ascii="휴먼명조" w:eastAsia="휴먼명조" w:hint="eastAsia"/>
          <w:color w:val="000000" w:themeColor="text1"/>
        </w:rPr>
        <w:t xml:space="preserve"> </w:t>
      </w:r>
      <w:r w:rsidR="00A940A9" w:rsidRPr="008149D8">
        <w:rPr>
          <w:rFonts w:ascii="휴먼명조" w:eastAsia="휴먼명조" w:hint="eastAsia"/>
          <w:color w:val="000000" w:themeColor="text1"/>
        </w:rPr>
        <w:t>Target은 ‘is_converted’컬럼으로</w:t>
      </w:r>
      <w:r w:rsidRPr="008149D8">
        <w:rPr>
          <w:rFonts w:ascii="휴먼명조" w:eastAsia="휴먼명조" w:hint="eastAsia"/>
          <w:color w:val="000000" w:themeColor="text1"/>
        </w:rPr>
        <w:t xml:space="preserve"> bool형태로</w:t>
      </w:r>
      <w:r w:rsidR="00A940A9" w:rsidRPr="008149D8">
        <w:rPr>
          <w:rFonts w:ascii="휴먼명조" w:eastAsia="휴먼명조" w:hint="eastAsia"/>
          <w:color w:val="000000" w:themeColor="text1"/>
        </w:rPr>
        <w:t xml:space="preserve"> 영업성공에 성공/실패를 기록해둔 것 입니다.</w:t>
      </w:r>
      <w:r w:rsidRPr="008149D8">
        <w:rPr>
          <w:rFonts w:ascii="휴먼명조" w:eastAsia="휴먼명조" w:hint="eastAsia"/>
          <w:color w:val="000000" w:themeColor="text1"/>
        </w:rPr>
        <w:t xml:space="preserve"> </w:t>
      </w:r>
    </w:p>
    <w:p w14:paraId="012E83BC" w14:textId="3BDF8A25" w:rsidR="00981D59" w:rsidRPr="008149D8" w:rsidRDefault="00981D59" w:rsidP="00A940A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 xml:space="preserve">이번 주요 과제는 </w:t>
      </w:r>
      <w:r w:rsidRPr="008149D8">
        <w:rPr>
          <w:rFonts w:ascii="휴먼명조" w:eastAsia="휴먼명조" w:hint="eastAsia"/>
          <w:color w:val="000000" w:themeColor="text1"/>
        </w:rPr>
        <w:br/>
        <w:t xml:space="preserve">1. 불균형데이터에 대한 처리 </w:t>
      </w:r>
      <w:r w:rsidRPr="008149D8">
        <w:rPr>
          <w:rFonts w:ascii="휴먼명조" w:eastAsia="휴먼명조" w:hint="eastAsia"/>
          <w:color w:val="000000" w:themeColor="text1"/>
        </w:rPr>
        <w:br/>
        <w:t>2. 결측치에 대한 처리</w:t>
      </w:r>
      <w:r w:rsidRPr="008149D8">
        <w:rPr>
          <w:rFonts w:ascii="휴먼명조" w:eastAsia="휴먼명조" w:hint="eastAsia"/>
          <w:color w:val="000000" w:themeColor="text1"/>
        </w:rPr>
        <w:br/>
        <w:t xml:space="preserve">으로 중점을 두고 분석을 진행하였습니다. </w:t>
      </w:r>
    </w:p>
    <w:p w14:paraId="0DBAC030" w14:textId="77777777" w:rsidR="00981D59" w:rsidRPr="00307B30" w:rsidRDefault="00981D59" w:rsidP="00A940A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4F995489" w14:textId="77777777" w:rsidR="00981D59" w:rsidRPr="00307B30" w:rsidRDefault="00981D59" w:rsidP="00A940A9">
      <w:pPr>
        <w:pStyle w:val="afb"/>
        <w:pBdr>
          <w:bottom w:val="single" w:sz="6" w:space="1" w:color="auto"/>
        </w:pBdr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6ED5036C" w14:textId="0671A37C" w:rsidR="00981D59" w:rsidRPr="008149D8" w:rsidRDefault="00981D59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Ansi="HCI Poppy" w:hint="eastAsia"/>
          <w:b/>
          <w:bCs/>
          <w:color w:val="000000" w:themeColor="text1"/>
        </w:rPr>
        <w:t xml:space="preserve">III. </w:t>
      </w:r>
      <w:r w:rsidRPr="00307B30">
        <w:rPr>
          <w:rFonts w:ascii="휴먼명조" w:eastAsia="휴먼명조" w:hint="eastAsia"/>
          <w:b/>
          <w:bCs/>
          <w:color w:val="000000" w:themeColor="text1"/>
        </w:rPr>
        <w:t>데이터 전처리</w:t>
      </w:r>
      <w:r w:rsidRPr="00307B30">
        <w:rPr>
          <w:rFonts w:ascii="휴먼명조" w:eastAsia="휴먼명조" w:hint="eastAsia"/>
          <w:b/>
          <w:bCs/>
          <w:color w:val="000000" w:themeColor="text1"/>
        </w:rPr>
        <w:br/>
      </w:r>
      <w:r w:rsidRPr="008149D8">
        <w:rPr>
          <w:rFonts w:ascii="휴먼명조" w:eastAsia="휴먼명조" w:hint="eastAsia"/>
          <w:color w:val="000000" w:themeColor="text1"/>
        </w:rPr>
        <w:t>1. 결측치 처리</w:t>
      </w:r>
      <w:r w:rsidRPr="008149D8">
        <w:rPr>
          <w:rFonts w:ascii="휴먼명조" w:eastAsia="휴먼명조" w:hint="eastAsia"/>
          <w:color w:val="000000" w:themeColor="text1"/>
        </w:rPr>
        <w:br/>
        <w:t>(1) customer_country</w:t>
      </w:r>
    </w:p>
    <w:p w14:paraId="33A06AF9" w14:textId="2C349B24" w:rsidR="00981D59" w:rsidRPr="008149D8" w:rsidRDefault="00981D59" w:rsidP="00981D59">
      <w:pPr>
        <w:pStyle w:val="afb"/>
        <w:tabs>
          <w:tab w:val="right" w:leader="middleDot" w:pos="9666"/>
        </w:tabs>
        <w:ind w:left="800"/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1C5E1B1C" wp14:editId="7BD2A11F">
            <wp:simplePos x="0" y="0"/>
            <wp:positionH relativeFrom="margin">
              <wp:align>left</wp:align>
            </wp:positionH>
            <wp:positionV relativeFrom="paragraph">
              <wp:posOffset>58494</wp:posOffset>
            </wp:positionV>
            <wp:extent cx="2421255" cy="1668145"/>
            <wp:effectExtent l="0" t="0" r="0" b="8255"/>
            <wp:wrapSquare wrapText="bothSides"/>
            <wp:docPr id="223800397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00397" name="그림 1" descr="텍스트, 스크린샷, 폰트, 문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9D8">
        <w:rPr>
          <w:rFonts w:ascii="휴먼명조" w:eastAsia="휴먼명조" w:hint="eastAsia"/>
          <w:color w:val="000000" w:themeColor="text1"/>
        </w:rPr>
        <w:t>response_corporate 컬럼이 LG의 해외지사 코드인 것을 이용하여, 나라의 전처리를 진행해주었습니다. 컬럼안에 중국어, 영어, 히브리어, 결측치 등 처리가 필요하여 왼쪽에 있는 지사 명을 사용하여 컬럼의 전처리하여 주었습니다.</w:t>
      </w:r>
    </w:p>
    <w:p w14:paraId="558DAFE1" w14:textId="04F5B557" w:rsidR="00981D59" w:rsidRPr="008149D8" w:rsidRDefault="00981D59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>(2) bus</w:t>
      </w:r>
      <w:r w:rsidR="00035D80" w:rsidRPr="008149D8">
        <w:rPr>
          <w:rFonts w:ascii="휴먼명조" w:eastAsia="휴먼명조" w:hint="eastAsia"/>
          <w:color w:val="000000" w:themeColor="text1"/>
        </w:rPr>
        <w:t>iness_unit</w:t>
      </w:r>
      <w:r w:rsidR="00035D80" w:rsidRPr="008149D8">
        <w:rPr>
          <w:rFonts w:ascii="휴먼명조" w:eastAsia="휴먼명조" w:hint="eastAsia"/>
          <w:color w:val="000000" w:themeColor="text1"/>
        </w:rPr>
        <w:br/>
        <w:t>train에서는 존재하지만, test에서는 존재하지않는 value값을 최빈값으로 전처리를 진행하였습니다.</w:t>
      </w:r>
    </w:p>
    <w:p w14:paraId="44C4D494" w14:textId="77777777" w:rsidR="00035D80" w:rsidRPr="008149D8" w:rsidRDefault="00035D80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</w:p>
    <w:p w14:paraId="1C6858C7" w14:textId="48A388D3" w:rsidR="00035D80" w:rsidRPr="008149D8" w:rsidRDefault="00035D80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>(3) ver_win_ratio_per_bu</w:t>
      </w:r>
      <w:r w:rsidRPr="008149D8">
        <w:rPr>
          <w:rFonts w:ascii="휴먼명조" w:eastAsia="휴먼명조" w:hint="eastAsia"/>
          <w:color w:val="000000" w:themeColor="text1"/>
        </w:rPr>
        <w:br/>
        <w:t>business_area와 business_unit에 따라 ver_win_ratio_per_bu의 평균값을 구하여 해당 결측치를 채워주었습니다.</w:t>
      </w:r>
    </w:p>
    <w:p w14:paraId="246C1131" w14:textId="77777777" w:rsidR="00035D80" w:rsidRPr="008149D8" w:rsidRDefault="00035D80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</w:p>
    <w:p w14:paraId="09E46BC8" w14:textId="4E1C0802" w:rsidR="00035D80" w:rsidRPr="008149D8" w:rsidRDefault="00035D80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>(4) historical_existing_cnt</w:t>
      </w:r>
    </w:p>
    <w:p w14:paraId="7C3C83E4" w14:textId="77777777" w:rsidR="00035D80" w:rsidRPr="008149D8" w:rsidRDefault="00035D80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 xml:space="preserve">Is_converted가 True일 때, historical_existing_cnt의 평균값, </w:t>
      </w:r>
      <w:r w:rsidRPr="008149D8">
        <w:rPr>
          <w:rFonts w:ascii="휴먼명조" w:eastAsia="휴먼명조" w:hint="eastAsia"/>
          <w:color w:val="000000" w:themeColor="text1"/>
        </w:rPr>
        <w:t xml:space="preserve">Is_converted가 </w:t>
      </w:r>
      <w:r w:rsidRPr="008149D8">
        <w:rPr>
          <w:rFonts w:ascii="휴먼명조" w:eastAsia="휴먼명조" w:hint="eastAsia"/>
          <w:color w:val="000000" w:themeColor="text1"/>
        </w:rPr>
        <w:t>False</w:t>
      </w:r>
      <w:r w:rsidRPr="008149D8">
        <w:rPr>
          <w:rFonts w:ascii="휴먼명조" w:eastAsia="휴먼명조" w:hint="eastAsia"/>
          <w:color w:val="000000" w:themeColor="text1"/>
        </w:rPr>
        <w:t>일 때, historical_existing_cnt의 평균값</w:t>
      </w:r>
      <w:r w:rsidRPr="008149D8">
        <w:rPr>
          <w:rFonts w:ascii="휴먼명조" w:eastAsia="휴먼명조" w:hint="eastAsia"/>
          <w:color w:val="000000" w:themeColor="text1"/>
        </w:rPr>
        <w:t>으로 결측치를 채워주었습니다.</w:t>
      </w:r>
      <w:r w:rsidRPr="008149D8">
        <w:rPr>
          <w:rFonts w:ascii="휴먼명조" w:eastAsia="휴먼명조" w:hint="eastAsia"/>
          <w:color w:val="000000" w:themeColor="text1"/>
        </w:rPr>
        <w:br/>
      </w:r>
    </w:p>
    <w:p w14:paraId="0F1BBF0B" w14:textId="60DC3DD2" w:rsidR="00035D80" w:rsidRPr="008149D8" w:rsidRDefault="00035D80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>(5) com_ver_win_rate</w:t>
      </w:r>
    </w:p>
    <w:p w14:paraId="578FF47F" w14:textId="07C7D6D1" w:rsidR="00035D80" w:rsidRPr="008149D8" w:rsidRDefault="00035D80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 xml:space="preserve">위에서 진행한 처리방법과 동일하게 is_converted의 값에 따라 평균값으로 결측치를 채워주었습니다. </w:t>
      </w:r>
    </w:p>
    <w:p w14:paraId="50026C01" w14:textId="77777777" w:rsidR="00035D80" w:rsidRPr="008149D8" w:rsidRDefault="00035D80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</w:p>
    <w:p w14:paraId="028B951F" w14:textId="77777777" w:rsidR="00FA7D5A" w:rsidRPr="008149D8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</w:p>
    <w:p w14:paraId="38591947" w14:textId="77777777" w:rsidR="00FA7D5A" w:rsidRPr="00307B30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1C575A82" w14:textId="77777777" w:rsidR="00FA7D5A" w:rsidRPr="00307B30" w:rsidRDefault="00FA7D5A" w:rsidP="00981D59">
      <w:pPr>
        <w:pStyle w:val="afb"/>
        <w:pBdr>
          <w:bottom w:val="single" w:sz="6" w:space="1" w:color="auto"/>
        </w:pBdr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38FC53C6" w14:textId="79B066EC" w:rsidR="00FA7D5A" w:rsidRPr="00307B30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  <w:r w:rsidRPr="00307B30">
        <w:rPr>
          <w:rFonts w:ascii="휴먼명조" w:eastAsia="휴먼명조" w:hint="eastAsia"/>
          <w:b/>
          <w:bCs/>
          <w:color w:val="000000" w:themeColor="text1"/>
        </w:rPr>
        <w:t>2. 범주화 처리</w:t>
      </w:r>
    </w:p>
    <w:p w14:paraId="0F7E4564" w14:textId="03180C0A" w:rsidR="00035D80" w:rsidRPr="008149D8" w:rsidRDefault="00035D80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>(</w:t>
      </w:r>
      <w:r w:rsidR="00FA7D5A" w:rsidRPr="008149D8">
        <w:rPr>
          <w:rFonts w:ascii="휴먼명조" w:eastAsia="휴먼명조" w:hint="eastAsia"/>
          <w:color w:val="000000" w:themeColor="text1"/>
        </w:rPr>
        <w:t>1</w:t>
      </w:r>
      <w:r w:rsidRPr="008149D8">
        <w:rPr>
          <w:rFonts w:ascii="휴먼명조" w:eastAsia="휴먼명조" w:hint="eastAsia"/>
          <w:color w:val="000000" w:themeColor="text1"/>
        </w:rPr>
        <w:t>) inquiry_type, customer_type,</w:t>
      </w:r>
      <w:r w:rsidR="00FA7D5A" w:rsidRPr="008149D8">
        <w:rPr>
          <w:rFonts w:ascii="휴먼명조" w:eastAsia="휴먼명조" w:hint="eastAsia"/>
          <w:color w:val="000000" w:themeColor="text1"/>
        </w:rPr>
        <w:t xml:space="preserve"> </w:t>
      </w:r>
      <w:r w:rsidRPr="008149D8">
        <w:rPr>
          <w:rFonts w:ascii="휴먼명조" w:eastAsia="휴먼명조" w:hint="eastAsia"/>
          <w:color w:val="000000" w:themeColor="text1"/>
        </w:rPr>
        <w:t>product_category</w:t>
      </w:r>
    </w:p>
    <w:p w14:paraId="2F5EFA29" w14:textId="7AF35507" w:rsidR="00035D80" w:rsidRPr="00307B30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  <w:hyperlink r:id="rId11" w:history="1">
        <w:r w:rsidRPr="008149D8">
          <w:rPr>
            <w:rStyle w:val="afc"/>
            <w:rFonts w:ascii="휴먼명조" w:eastAsia="휴먼명조" w:hint="eastAsia"/>
            <w:color w:val="000000" w:themeColor="text1"/>
          </w:rPr>
          <w:t>https://www.lg-informationdisplay.com/support/inquiry</w:t>
        </w:r>
      </w:hyperlink>
      <w:r w:rsidRPr="008149D8">
        <w:rPr>
          <w:rFonts w:ascii="휴먼명조" w:eastAsia="휴먼명조" w:hint="eastAsia"/>
          <w:color w:val="000000" w:themeColor="text1"/>
        </w:rPr>
        <w:t xml:space="preserve"> 위의 사이트에서 신청서와 주어진 데이터와 유사하다는 것을 이용하여, 신청서를 기준으로 전처리를 진행하였습니다. </w:t>
      </w:r>
      <w:r w:rsidRPr="00307B30">
        <w:rPr>
          <w:rFonts w:ascii="휴먼명조" w:eastAsia="휴먼명조" w:hint="eastAsia"/>
          <w:color w:val="000000" w:themeColor="text1"/>
        </w:rPr>
        <w:drawing>
          <wp:inline distT="0" distB="0" distL="0" distR="0" wp14:anchorId="15DA14B5" wp14:editId="44FE1D0D">
            <wp:extent cx="5507990" cy="5342255"/>
            <wp:effectExtent l="0" t="0" r="0" b="0"/>
            <wp:docPr id="87987685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6853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BDA9" w14:textId="5C0C31B1" w:rsidR="00FA7D5A" w:rsidRPr="00307B30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280BB0F9" w14:textId="77777777" w:rsidR="00FA7D5A" w:rsidRPr="00307B30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4D57CD90" w14:textId="77777777" w:rsidR="00FA7D5A" w:rsidRPr="00307B30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10F56312" w14:textId="77777777" w:rsidR="00FA7D5A" w:rsidRPr="00307B30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0F6BC110" w14:textId="77777777" w:rsidR="00FA7D5A" w:rsidRPr="00307B30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53D4D867" w14:textId="77777777" w:rsidR="00FA7D5A" w:rsidRPr="00307B30" w:rsidRDefault="00FA7D5A" w:rsidP="00981D59">
      <w:pPr>
        <w:pStyle w:val="afb"/>
        <w:pBdr>
          <w:bottom w:val="single" w:sz="6" w:space="1" w:color="auto"/>
        </w:pBdr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5BBB78DD" w14:textId="500BFEBA" w:rsidR="00FA7D5A" w:rsidRPr="00307B30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  <w:r w:rsidRPr="00307B30">
        <w:rPr>
          <w:rFonts w:ascii="휴먼명조" w:eastAsia="휴먼명조" w:hint="eastAsia"/>
          <w:b/>
          <w:bCs/>
          <w:color w:val="000000" w:themeColor="text1"/>
        </w:rPr>
        <w:t>3. 간단한 자연어 처리</w:t>
      </w:r>
    </w:p>
    <w:p w14:paraId="6961D097" w14:textId="35AE2004" w:rsidR="00FA7D5A" w:rsidRPr="00307B30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  <w:r w:rsidRPr="00307B30">
        <w:rPr>
          <w:rFonts w:ascii="휴먼명조" w:eastAsia="휴먼명조" w:hint="eastAsia"/>
          <w:b/>
          <w:bCs/>
          <w:color w:val="000000" w:themeColor="text1"/>
        </w:rPr>
        <w:drawing>
          <wp:inline distT="0" distB="0" distL="0" distR="0" wp14:anchorId="740F056D" wp14:editId="2C53E26D">
            <wp:extent cx="5507990" cy="3959860"/>
            <wp:effectExtent l="0" t="0" r="0" b="2540"/>
            <wp:docPr id="186121164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1164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3B59" w14:textId="68DF1770" w:rsidR="00FA7D5A" w:rsidRPr="008149D8" w:rsidRDefault="00FA7D5A" w:rsidP="00FA7D5A">
      <w:pPr>
        <w:pStyle w:val="afb"/>
        <w:numPr>
          <w:ilvl w:val="0"/>
          <w:numId w:val="28"/>
        </w:numPr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 xml:space="preserve"> ‘_’ 제거</w:t>
      </w:r>
      <w:r w:rsidRPr="008149D8">
        <w:rPr>
          <w:rFonts w:ascii="휴먼명조" w:eastAsia="휴먼명조" w:hint="eastAsia"/>
          <w:color w:val="000000" w:themeColor="text1"/>
        </w:rPr>
        <w:br/>
        <w:t>‘_’때문에 같은 value를 다른 value로 인식하는 것을 수정</w:t>
      </w:r>
    </w:p>
    <w:p w14:paraId="17B0688F" w14:textId="091C74BD" w:rsidR="00FA7D5A" w:rsidRPr="008149D8" w:rsidRDefault="00FA7D5A" w:rsidP="00FA7D5A">
      <w:pPr>
        <w:pStyle w:val="afb"/>
        <w:numPr>
          <w:ilvl w:val="0"/>
          <w:numId w:val="28"/>
        </w:numPr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>공백제거</w:t>
      </w:r>
      <w:r w:rsidRPr="008149D8">
        <w:rPr>
          <w:rFonts w:ascii="휴먼명조" w:eastAsia="휴먼명조" w:hint="eastAsia"/>
          <w:color w:val="000000" w:themeColor="text1"/>
        </w:rPr>
        <w:br/>
        <w:t>공백도 ‘_’와 같은</w:t>
      </w:r>
      <w:r w:rsidR="00E826AB" w:rsidRPr="008149D8">
        <w:rPr>
          <w:rFonts w:ascii="휴먼명조" w:eastAsia="휴먼명조" w:hint="eastAsia"/>
          <w:color w:val="000000" w:themeColor="text1"/>
        </w:rPr>
        <w:t xml:space="preserve"> 이유로 전처리 진행</w:t>
      </w:r>
    </w:p>
    <w:p w14:paraId="43BC7C25" w14:textId="2645F162" w:rsidR="00FA7D5A" w:rsidRPr="008149D8" w:rsidRDefault="00FA7D5A" w:rsidP="00FA7D5A">
      <w:pPr>
        <w:pStyle w:val="afb"/>
        <w:numPr>
          <w:ilvl w:val="0"/>
          <w:numId w:val="28"/>
        </w:numPr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 xml:space="preserve">의미없는 value 결측치로 변환 </w:t>
      </w:r>
      <w:r w:rsidR="00E826AB" w:rsidRPr="008149D8">
        <w:rPr>
          <w:rFonts w:ascii="휴먼명조" w:eastAsia="휴먼명조" w:hint="eastAsia"/>
          <w:color w:val="000000" w:themeColor="text1"/>
        </w:rPr>
        <w:br/>
        <w:t>일정에 관한 내용이 아닌 다른 내용이 들어가 있는 내용을 결측치로 변환</w:t>
      </w:r>
      <w:r w:rsidR="00E826AB" w:rsidRPr="008149D8">
        <w:rPr>
          <w:rFonts w:ascii="휴먼명조" w:eastAsia="휴먼명조" w:hint="eastAsia"/>
          <w:color w:val="000000" w:themeColor="text1"/>
        </w:rPr>
        <w:br/>
      </w:r>
    </w:p>
    <w:p w14:paraId="61D5CC6B" w14:textId="77777777" w:rsidR="00FA7D5A" w:rsidRDefault="00FA7D5A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/>
          <w:b/>
          <w:bCs/>
          <w:color w:val="000000" w:themeColor="text1"/>
        </w:rPr>
      </w:pPr>
    </w:p>
    <w:p w14:paraId="5DC7E11D" w14:textId="77777777" w:rsidR="008149D8" w:rsidRDefault="008149D8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/>
          <w:b/>
          <w:bCs/>
          <w:color w:val="000000" w:themeColor="text1"/>
        </w:rPr>
      </w:pPr>
    </w:p>
    <w:p w14:paraId="0F9F49E1" w14:textId="77777777" w:rsidR="008149D8" w:rsidRDefault="008149D8" w:rsidP="00981D59">
      <w:pPr>
        <w:pStyle w:val="afb"/>
        <w:tabs>
          <w:tab w:val="right" w:leader="middleDot" w:pos="9666"/>
        </w:tabs>
        <w:jc w:val="left"/>
        <w:rPr>
          <w:rFonts w:ascii="휴먼명조" w:eastAsia="휴먼명조"/>
          <w:b/>
          <w:bCs/>
          <w:color w:val="000000" w:themeColor="text1"/>
        </w:rPr>
      </w:pPr>
    </w:p>
    <w:p w14:paraId="5D2708BE" w14:textId="77777777" w:rsidR="008149D8" w:rsidRDefault="008149D8" w:rsidP="00981D59">
      <w:pPr>
        <w:pStyle w:val="afb"/>
        <w:pBdr>
          <w:top w:val="single" w:sz="6" w:space="1" w:color="auto"/>
          <w:bottom w:val="single" w:sz="6" w:space="1" w:color="auto"/>
        </w:pBdr>
        <w:tabs>
          <w:tab w:val="right" w:leader="middleDot" w:pos="9666"/>
        </w:tabs>
        <w:jc w:val="left"/>
        <w:rPr>
          <w:rFonts w:ascii="휴먼명조" w:eastAsia="휴먼명조"/>
          <w:b/>
          <w:bCs/>
          <w:color w:val="000000" w:themeColor="text1"/>
        </w:rPr>
      </w:pPr>
    </w:p>
    <w:p w14:paraId="07B01C4F" w14:textId="77777777" w:rsidR="008149D8" w:rsidRDefault="008149D8" w:rsidP="00981D59">
      <w:pPr>
        <w:pStyle w:val="afb"/>
        <w:pBdr>
          <w:top w:val="single" w:sz="6" w:space="1" w:color="auto"/>
          <w:bottom w:val="single" w:sz="6" w:space="1" w:color="auto"/>
        </w:pBdr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0CBE0A5A" w14:textId="77777777" w:rsidR="008149D8" w:rsidRDefault="008149D8" w:rsidP="00981D59">
      <w:pPr>
        <w:pStyle w:val="afb"/>
        <w:pBdr>
          <w:top w:val="single" w:sz="6" w:space="1" w:color="auto"/>
          <w:bottom w:val="single" w:sz="6" w:space="1" w:color="auto"/>
        </w:pBdr>
        <w:tabs>
          <w:tab w:val="right" w:leader="middleDot" w:pos="9666"/>
        </w:tabs>
        <w:jc w:val="left"/>
        <w:rPr>
          <w:rFonts w:ascii="휴먼명조" w:eastAsia="휴먼명조"/>
          <w:b/>
          <w:bCs/>
          <w:color w:val="000000" w:themeColor="text1"/>
        </w:rPr>
      </w:pPr>
    </w:p>
    <w:p w14:paraId="1A23C11C" w14:textId="77777777" w:rsidR="008149D8" w:rsidRPr="00307B30" w:rsidRDefault="008149D8" w:rsidP="00981D59">
      <w:pPr>
        <w:pStyle w:val="afb"/>
        <w:pBdr>
          <w:top w:val="single" w:sz="6" w:space="1" w:color="auto"/>
          <w:bottom w:val="single" w:sz="6" w:space="1" w:color="auto"/>
        </w:pBdr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</w:p>
    <w:p w14:paraId="5E9BDCE8" w14:textId="15B3A2FA" w:rsidR="00307B30" w:rsidRPr="00307B30" w:rsidRDefault="00307B30" w:rsidP="00307B30">
      <w:pPr>
        <w:rPr>
          <w:rFonts w:ascii="휴먼명조" w:eastAsia="휴먼명조" w:hint="eastAsia"/>
          <w:b/>
          <w:bCs/>
          <w:color w:val="000000" w:themeColor="text1"/>
        </w:rPr>
      </w:pPr>
      <w:r w:rsidRPr="00307B30">
        <w:rPr>
          <w:rFonts w:ascii="휴먼명조" w:eastAsia="휴먼명조" w:hAnsi="HCI Poppy" w:hint="eastAsia"/>
          <w:b/>
          <w:bCs/>
          <w:color w:val="000000" w:themeColor="text1"/>
        </w:rPr>
        <w:t xml:space="preserve">IV. </w:t>
      </w:r>
      <w:r w:rsidRPr="00307B30">
        <w:rPr>
          <w:rFonts w:ascii="휴먼명조" w:eastAsia="휴먼명조" w:hint="eastAsia"/>
          <w:b/>
          <w:bCs/>
          <w:color w:val="000000" w:themeColor="text1"/>
        </w:rPr>
        <w:t>탐색적 데이터 분석</w:t>
      </w:r>
      <w:r>
        <w:rPr>
          <w:rFonts w:ascii="휴먼명조" w:eastAsia="휴먼명조"/>
          <w:b/>
          <w:bCs/>
          <w:color w:val="000000" w:themeColor="text1"/>
        </w:rPr>
        <w:br/>
      </w:r>
      <w:r>
        <w:rPr>
          <w:rFonts w:ascii="휴먼명조" w:eastAsia="휴먼명조" w:hint="eastAsia"/>
          <w:b/>
          <w:bCs/>
          <w:color w:val="000000" w:themeColor="text1"/>
        </w:rPr>
        <w:t>1. 데이터 분포 확인</w:t>
      </w:r>
    </w:p>
    <w:p w14:paraId="36081372" w14:textId="5F9525B4" w:rsidR="00307B30" w:rsidRPr="00307B30" w:rsidRDefault="00307B30" w:rsidP="00307B30">
      <w:pPr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t>&lt;데이터 분포&gt;</w:t>
      </w:r>
      <w:r w:rsidRPr="00307B30">
        <w:rPr>
          <w:rFonts w:ascii="휴먼명조" w:eastAsia="휴먼명조" w:hint="eastAsia"/>
          <w:color w:val="000000" w:themeColor="text1"/>
        </w:rPr>
        <w:br/>
      </w:r>
      <w:r w:rsidRPr="00307B30">
        <w:rPr>
          <w:rFonts w:ascii="휴먼명조" w:eastAsia="휴먼명조" w:hint="eastAsia"/>
          <w:noProof/>
          <w:color w:val="000000" w:themeColor="text1"/>
        </w:rPr>
        <w:drawing>
          <wp:inline distT="0" distB="0" distL="180" distR="180" wp14:anchorId="35B2C470" wp14:editId="7FC0EFE1">
            <wp:extent cx="3757295" cy="3652520"/>
            <wp:effectExtent l="0" t="0" r="0" b="0"/>
            <wp:docPr id="1025" name="shape1025" descr="원, 스크린샷, 도표, 폰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5" descr="원, 스크린샷, 도표, 폰트이(가) 표시된 사진&#10;&#10;자동 생성된 설명"/>
                    <pic:cNvPicPr preferRelativeResize="0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B30">
        <w:rPr>
          <w:rFonts w:ascii="휴먼명조" w:eastAsia="휴먼명조" w:hint="eastAsia"/>
          <w:color w:val="000000" w:themeColor="text1"/>
        </w:rPr>
        <w:br/>
        <w:t>우리가 예측해야할 타겟 변수는 is_converted이다. 위 파이 차트를 확인해보면, 데이터가 불균형하다는 것을 알 수 있다. False(91.9%)에 비해 True(8.1)의 비율이 매우 적다. 이는 모델링 시 불균형 데이터에 대한 처리가 필요하다는 것이다.</w:t>
      </w:r>
    </w:p>
    <w:p w14:paraId="48576309" w14:textId="77777777" w:rsidR="00307B30" w:rsidRDefault="00307B30" w:rsidP="00307B30">
      <w:pPr>
        <w:rPr>
          <w:rFonts w:ascii="휴먼명조" w:eastAsia="휴먼명조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t>&lt;결측치 확인&gt;</w:t>
      </w:r>
      <w:r w:rsidRPr="00307B30">
        <w:rPr>
          <w:rFonts w:ascii="휴먼명조" w:eastAsia="휴먼명조" w:hint="eastAsia"/>
          <w:color w:val="000000" w:themeColor="text1"/>
        </w:rPr>
        <w:br/>
      </w:r>
      <w:r w:rsidRPr="00307B30">
        <w:rPr>
          <w:rFonts w:ascii="휴먼명조" w:eastAsia="휴먼명조" w:hint="eastAsia"/>
          <w:noProof/>
          <w:color w:val="000000" w:themeColor="text1"/>
        </w:rPr>
        <w:drawing>
          <wp:inline distT="0" distB="0" distL="180" distR="180" wp14:anchorId="3882BE6E" wp14:editId="795546CC">
            <wp:extent cx="5731510" cy="2778125"/>
            <wp:effectExtent l="0" t="0" r="0" b="0"/>
            <wp:docPr id="1026" name="shape1026" descr="텍스트, 스케치, 책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6" descr="텍스트, 스케치, 책, 흑백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B30">
        <w:rPr>
          <w:rFonts w:ascii="휴먼명조" w:eastAsia="휴먼명조" w:hint="eastAsia"/>
          <w:color w:val="000000" w:themeColor="text1"/>
        </w:rPr>
        <w:br/>
        <w:t xml:space="preserve">위 그림의 하얀색 부분이 결측치가 있는 분이다. 결측치가 아주 많다는 것을 알 수 있다. </w:t>
      </w:r>
      <w:r w:rsidRPr="00307B30">
        <w:rPr>
          <w:rFonts w:ascii="휴먼명조" w:eastAsia="휴먼명조" w:hint="eastAsia"/>
          <w:color w:val="000000" w:themeColor="text1"/>
        </w:rPr>
        <w:lastRenderedPageBreak/>
        <w:t>총 컬럼의 갯수는 28개이고, 결측치가 없는 컬럼은 11개이다. 하지만 ‘NA’, ‘NONE’ 등 문자열로 되어있는 결측치가 존재할 수 있으므로 확인 후 처리를 진행해야 할 것이다. 결측치 처리 방법으로는 삭제, 다른 겂으로 대체 등으로 각 컬럼의 특성에 맞추어 처리를 해야 한다.</w:t>
      </w:r>
    </w:p>
    <w:p w14:paraId="6EDEC6AA" w14:textId="4A44B16C" w:rsidR="00307B30" w:rsidRPr="00307B30" w:rsidRDefault="00307B30" w:rsidP="00307B30">
      <w:pPr>
        <w:rPr>
          <w:rFonts w:ascii="휴먼명조" w:eastAsia="휴먼명조" w:hint="eastAsia"/>
          <w:color w:val="000000" w:themeColor="text1"/>
        </w:rPr>
      </w:pPr>
      <w:r>
        <w:rPr>
          <w:rFonts w:ascii="휴먼명조" w:eastAsia="휴먼명조"/>
          <w:color w:val="000000" w:themeColor="text1"/>
        </w:rPr>
        <w:br/>
      </w:r>
      <w:r>
        <w:rPr>
          <w:rFonts w:ascii="휴먼명조" w:eastAsia="휴먼명조" w:hint="eastAsia"/>
          <w:color w:val="000000" w:themeColor="text1"/>
        </w:rPr>
        <w:t>2. 상관관계 분석</w:t>
      </w:r>
    </w:p>
    <w:p w14:paraId="7378682F" w14:textId="77777777" w:rsidR="00307B30" w:rsidRPr="00307B30" w:rsidRDefault="00307B30" w:rsidP="00307B30">
      <w:pPr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t>&lt;상관관계 분석&gt;</w:t>
      </w:r>
      <w:r w:rsidRPr="00307B30">
        <w:rPr>
          <w:rFonts w:ascii="휴먼명조" w:eastAsia="휴먼명조" w:hint="eastAsia"/>
          <w:color w:val="000000" w:themeColor="text1"/>
        </w:rPr>
        <w:br/>
      </w:r>
      <w:r w:rsidRPr="00307B30">
        <w:rPr>
          <w:rFonts w:ascii="휴먼명조" w:eastAsia="휴먼명조" w:hint="eastAsia"/>
          <w:noProof/>
          <w:color w:val="000000" w:themeColor="text1"/>
        </w:rPr>
        <w:drawing>
          <wp:inline distT="0" distB="0" distL="180" distR="180" wp14:anchorId="741153A7" wp14:editId="578A0242">
            <wp:extent cx="5731510" cy="5297805"/>
            <wp:effectExtent l="0" t="0" r="0" b="0"/>
            <wp:docPr id="1027" name="shape1027" descr="텍스트, 스크린샷, 패턴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 descr="텍스트, 스크린샷, 패턴, 사각형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B30">
        <w:rPr>
          <w:rFonts w:ascii="휴먼명조" w:eastAsia="휴먼명조" w:hint="eastAsia"/>
          <w:color w:val="000000" w:themeColor="text1"/>
        </w:rPr>
        <w:br/>
        <w:t>위 그림은 변수들 간 상관관계를 나타낸 그림이다. 우리가 주의깊게 보아야 할 부분은 타겟변수인 is_converted와 다른 변수들 간의 상관관계이다. com_reg_ver_win_rate, lead_cor, win_ratio가 비교적 높은 상관관계가 나왔고 각각의 상관계수는 0.58, 0.62, 0.69이다. res_cor, cus_cor, cus_res는 높지는 않지만 각각 0.21, 0.28, 0.33으로 약간의 상관관계가 있는 것으로 나타났다.</w:t>
      </w:r>
    </w:p>
    <w:p w14:paraId="46184243" w14:textId="77777777" w:rsidR="00307B30" w:rsidRDefault="00307B30" w:rsidP="00307B30">
      <w:pPr>
        <w:rPr>
          <w:rFonts w:ascii="휴먼명조" w:eastAsia="휴먼명조" w:hAnsi="HCI Poppy"/>
          <w:color w:val="000000" w:themeColor="text1"/>
        </w:rPr>
      </w:pPr>
    </w:p>
    <w:p w14:paraId="363C9E73" w14:textId="77777777" w:rsidR="00C04B85" w:rsidRDefault="00C04B85" w:rsidP="00307B30">
      <w:pPr>
        <w:rPr>
          <w:rFonts w:ascii="휴먼명조" w:eastAsia="휴먼명조" w:hAnsi="HCI Poppy" w:hint="eastAsia"/>
          <w:color w:val="000000" w:themeColor="text1"/>
        </w:rPr>
      </w:pPr>
    </w:p>
    <w:p w14:paraId="236CBA90" w14:textId="77777777" w:rsidR="00C04B85" w:rsidRDefault="00307B30" w:rsidP="00307B30">
      <w:pPr>
        <w:rPr>
          <w:rFonts w:ascii="휴먼명조" w:eastAsia="휴먼명조"/>
          <w:color w:val="000000" w:themeColor="text1"/>
        </w:rPr>
      </w:pPr>
      <w:r w:rsidRPr="00307B30">
        <w:rPr>
          <w:rFonts w:ascii="휴먼명조" w:eastAsia="휴먼명조" w:hAnsi="HCI Poppy" w:hint="eastAsia"/>
          <w:color w:val="000000" w:themeColor="text1"/>
        </w:rPr>
        <w:lastRenderedPageBreak/>
        <w:t xml:space="preserve">3. </w:t>
      </w:r>
      <w:r w:rsidRPr="00307B30">
        <w:rPr>
          <w:rFonts w:ascii="휴먼명조" w:eastAsia="휴먼명조" w:hint="eastAsia"/>
          <w:color w:val="000000" w:themeColor="text1"/>
        </w:rPr>
        <w:t>Feature Engineering(컬럼 생성)</w:t>
      </w:r>
      <w:r w:rsidR="00C04B85">
        <w:rPr>
          <w:rFonts w:ascii="휴먼명조" w:eastAsia="휴먼명조"/>
          <w:color w:val="000000" w:themeColor="text1"/>
        </w:rPr>
        <w:br/>
      </w:r>
      <w:r w:rsidR="00C04B85">
        <w:rPr>
          <w:rFonts w:ascii="휴먼명조" w:eastAsia="휴먼명조" w:hint="eastAsia"/>
          <w:color w:val="000000" w:themeColor="text1"/>
        </w:rPr>
        <w:t>(1) as_strategic_ver</w:t>
      </w:r>
      <w:r w:rsidR="00C04B85">
        <w:rPr>
          <w:rFonts w:ascii="휴먼명조" w:eastAsia="휴먼명조"/>
          <w:color w:val="000000" w:themeColor="text1"/>
        </w:rPr>
        <w:br/>
      </w:r>
      <w:r w:rsidR="00C04B85">
        <w:rPr>
          <w:rFonts w:ascii="휴먼명조" w:eastAsia="휴먼명조" w:hint="eastAsia"/>
          <w:color w:val="000000" w:themeColor="text1"/>
        </w:rPr>
        <w:t>id</w:t>
      </w:r>
      <w:r w:rsidR="00C04B85">
        <w:rPr>
          <w:rFonts w:ascii="휴먼명조" w:eastAsia="휴먼명조" w:hint="eastAsia"/>
          <w:color w:val="000000" w:themeColor="text1"/>
        </w:rPr>
        <w:t>_strategic_ver</w:t>
      </w:r>
      <w:r w:rsidR="00C04B85">
        <w:rPr>
          <w:rFonts w:ascii="휴먼명조" w:eastAsia="휴먼명조" w:hint="eastAsia"/>
          <w:color w:val="000000" w:themeColor="text1"/>
        </w:rPr>
        <w:t>,</w:t>
      </w:r>
      <w:r w:rsidR="00C04B85" w:rsidRPr="00C04B85">
        <w:rPr>
          <w:rFonts w:ascii="휴먼명조" w:eastAsia="휴먼명조" w:hint="eastAsia"/>
          <w:color w:val="000000" w:themeColor="text1"/>
        </w:rPr>
        <w:t xml:space="preserve"> </w:t>
      </w:r>
      <w:r w:rsidR="00C04B85">
        <w:rPr>
          <w:rFonts w:ascii="휴먼명조" w:eastAsia="휴먼명조" w:hint="eastAsia"/>
          <w:color w:val="000000" w:themeColor="text1"/>
        </w:rPr>
        <w:t>it</w:t>
      </w:r>
      <w:r w:rsidR="00C04B85">
        <w:rPr>
          <w:rFonts w:ascii="휴먼명조" w:eastAsia="휴먼명조" w:hint="eastAsia"/>
          <w:color w:val="000000" w:themeColor="text1"/>
        </w:rPr>
        <w:t>_strategic_ver</w:t>
      </w:r>
      <w:r w:rsidR="00C04B85">
        <w:rPr>
          <w:rFonts w:ascii="휴먼명조" w:eastAsia="휴먼명조" w:hint="eastAsia"/>
          <w:color w:val="000000" w:themeColor="text1"/>
        </w:rPr>
        <w:t>는 business_unit컬럼에서 id or it일때, 특정사업 영역에 대해 가중치를 부여한 컬럼이다. 두 개의 컬럼을 이용하여 특정사업영역을 특정지을 수 있었고, business_unit이 as일 때 특정사업영역에 대해서 가중치를 부여하여 주었습니다.</w:t>
      </w:r>
      <w:r w:rsidR="00C04B85">
        <w:rPr>
          <w:rFonts w:ascii="휴먼명조" w:eastAsia="휴먼명조"/>
          <w:color w:val="000000" w:themeColor="text1"/>
        </w:rPr>
        <w:br/>
      </w:r>
    </w:p>
    <w:p w14:paraId="6C2BC5C6" w14:textId="77777777" w:rsidR="00C04B85" w:rsidRDefault="00C04B85" w:rsidP="00307B30">
      <w:pPr>
        <w:rPr>
          <w:rFonts w:ascii="휴먼명조" w:eastAsia="휴먼명조"/>
          <w:color w:val="000000" w:themeColor="text1"/>
        </w:rPr>
      </w:pPr>
      <w:r>
        <w:rPr>
          <w:rFonts w:ascii="휴먼명조" w:eastAsia="휴먼명조" w:hint="eastAsia"/>
          <w:color w:val="000000" w:themeColor="text1"/>
        </w:rPr>
        <w:t>(2) res_cor</w:t>
      </w:r>
      <w:r>
        <w:rPr>
          <w:rFonts w:ascii="휴먼명조" w:eastAsia="휴먼명조"/>
          <w:color w:val="000000" w:themeColor="text1"/>
        </w:rPr>
        <w:br/>
      </w:r>
      <w:r>
        <w:rPr>
          <w:rFonts w:ascii="휴먼명조" w:eastAsia="휴먼명조" w:hint="eastAsia"/>
          <w:color w:val="000000" w:themeColor="text1"/>
        </w:rPr>
        <w:t xml:space="preserve">response_corporate컬럼은 결측치가 없는 컬럼 중 하나입니다. True의 예측을 더 잘할 수 있도록 </w:t>
      </w:r>
      <w:r>
        <w:rPr>
          <w:rFonts w:ascii="휴먼명조" w:eastAsia="휴먼명조" w:hint="eastAsia"/>
          <w:color w:val="000000" w:themeColor="text1"/>
        </w:rPr>
        <w:t>response_corporate</w:t>
      </w:r>
      <w:r>
        <w:rPr>
          <w:rFonts w:ascii="휴먼명조" w:eastAsia="휴먼명조" w:hint="eastAsia"/>
          <w:color w:val="000000" w:themeColor="text1"/>
        </w:rPr>
        <w:t>의 value값에 대한 True 비율을 측정하여 새로운 res_cor컬럼을 만들어 주었습니다.</w:t>
      </w:r>
      <w:r>
        <w:rPr>
          <w:rFonts w:ascii="휴먼명조" w:eastAsia="휴먼명조"/>
          <w:color w:val="000000" w:themeColor="text1"/>
        </w:rPr>
        <w:br/>
      </w:r>
    </w:p>
    <w:p w14:paraId="044308A5" w14:textId="77777777" w:rsidR="00C04B85" w:rsidRDefault="00C04B85" w:rsidP="00307B30">
      <w:pPr>
        <w:rPr>
          <w:rFonts w:ascii="휴먼명조" w:eastAsia="휴먼명조"/>
          <w:color w:val="000000" w:themeColor="text1"/>
        </w:rPr>
      </w:pPr>
      <w:r>
        <w:rPr>
          <w:rFonts w:ascii="휴먼명조" w:eastAsia="휴먼명조" w:hint="eastAsia"/>
          <w:color w:val="000000" w:themeColor="text1"/>
        </w:rPr>
        <w:t>(3) cus_cor</w:t>
      </w:r>
      <w:r>
        <w:rPr>
          <w:rFonts w:ascii="휴먼명조" w:eastAsia="휴먼명조"/>
          <w:color w:val="000000" w:themeColor="text1"/>
        </w:rPr>
        <w:br/>
      </w:r>
      <w:r>
        <w:rPr>
          <w:rFonts w:ascii="휴먼명조" w:eastAsia="휴먼명조" w:hint="eastAsia"/>
          <w:color w:val="000000" w:themeColor="text1"/>
        </w:rPr>
        <w:t>res_cor과 동일한 목적으로 customer_idx컬럼 value값에 대한 True 비율을 측정하여 새로운 cus_cor 컬럼을 만들어 주었습니다.</w:t>
      </w:r>
      <w:r>
        <w:rPr>
          <w:rFonts w:ascii="휴먼명조" w:eastAsia="휴먼명조"/>
          <w:color w:val="000000" w:themeColor="text1"/>
        </w:rPr>
        <w:br/>
      </w:r>
    </w:p>
    <w:p w14:paraId="62D07F56" w14:textId="77777777" w:rsidR="00C04B85" w:rsidRDefault="00C04B85" w:rsidP="00307B30">
      <w:pPr>
        <w:rPr>
          <w:rFonts w:ascii="휴먼명조" w:eastAsia="휴먼명조"/>
          <w:color w:val="000000" w:themeColor="text1"/>
        </w:rPr>
      </w:pPr>
      <w:r>
        <w:rPr>
          <w:rFonts w:ascii="휴먼명조" w:eastAsia="휴먼명조" w:hint="eastAsia"/>
          <w:color w:val="000000" w:themeColor="text1"/>
        </w:rPr>
        <w:t>(4) cus_res</w:t>
      </w:r>
      <w:r>
        <w:rPr>
          <w:rFonts w:ascii="휴먼명조" w:eastAsia="휴먼명조"/>
          <w:color w:val="000000" w:themeColor="text1"/>
        </w:rPr>
        <w:br/>
      </w:r>
      <w:r>
        <w:rPr>
          <w:rFonts w:ascii="휴먼명조" w:eastAsia="휴먼명조" w:hint="eastAsia"/>
          <w:color w:val="000000" w:themeColor="text1"/>
        </w:rPr>
        <w:t xml:space="preserve">cus_cor 과 res_cor 을 곱하여서 cus_res컬럼을 만든 것입니다. </w:t>
      </w:r>
      <w:r>
        <w:rPr>
          <w:rFonts w:ascii="휴먼명조" w:eastAsia="휴먼명조"/>
          <w:color w:val="000000" w:themeColor="text1"/>
        </w:rPr>
        <w:t>O</w:t>
      </w:r>
      <w:r>
        <w:rPr>
          <w:rFonts w:ascii="휴먼명조" w:eastAsia="휴먼명조" w:hint="eastAsia"/>
          <w:color w:val="000000" w:themeColor="text1"/>
        </w:rPr>
        <w:t>verfiting을 방지하기 위해서 두 가지의 True비율을 곱하여 컬럼을 만들어 주었습니다.</w:t>
      </w:r>
      <w:r>
        <w:rPr>
          <w:rFonts w:ascii="휴먼명조" w:eastAsia="휴먼명조"/>
          <w:color w:val="000000" w:themeColor="text1"/>
        </w:rPr>
        <w:br/>
      </w:r>
      <w:r>
        <w:rPr>
          <w:rFonts w:ascii="휴먼명조" w:eastAsia="휴먼명조"/>
          <w:color w:val="000000" w:themeColor="text1"/>
        </w:rPr>
        <w:br/>
      </w:r>
      <w:r>
        <w:rPr>
          <w:rFonts w:ascii="휴먼명조" w:eastAsia="휴먼명조" w:hint="eastAsia"/>
          <w:color w:val="000000" w:themeColor="text1"/>
        </w:rPr>
        <w:t>(5) lead_cor</w:t>
      </w:r>
      <w:r>
        <w:rPr>
          <w:rFonts w:ascii="휴먼명조" w:eastAsia="휴먼명조"/>
          <w:color w:val="000000" w:themeColor="text1"/>
        </w:rPr>
        <w:br/>
      </w:r>
      <w:r>
        <w:rPr>
          <w:rFonts w:ascii="휴먼명조" w:eastAsia="휴먼명조" w:hint="eastAsia"/>
          <w:color w:val="000000" w:themeColor="text1"/>
        </w:rPr>
        <w:t xml:space="preserve">lead_owner컬럼에서 True비율을 구하여 만들어준 컬럼입니다. </w:t>
      </w:r>
      <w:r>
        <w:rPr>
          <w:rFonts w:ascii="휴먼명조" w:eastAsia="휴먼명조"/>
          <w:color w:val="000000" w:themeColor="text1"/>
        </w:rPr>
        <w:t>L</w:t>
      </w:r>
      <w:r>
        <w:rPr>
          <w:rFonts w:ascii="휴먼명조" w:eastAsia="휴먼명조" w:hint="eastAsia"/>
          <w:color w:val="000000" w:themeColor="text1"/>
        </w:rPr>
        <w:t>ead_owner컬럼은 3가지 모델의 피쳐중요도에서 상위권에 있는 것을 보여주었습니다. 중요한 컬럼으로 인지하고,  True비율을 계산하여 주었습니다.</w:t>
      </w:r>
      <w:r>
        <w:rPr>
          <w:rFonts w:ascii="휴먼명조" w:eastAsia="휴먼명조"/>
          <w:color w:val="000000" w:themeColor="text1"/>
        </w:rPr>
        <w:br/>
      </w:r>
    </w:p>
    <w:p w14:paraId="6D41B9CC" w14:textId="6237771E" w:rsidR="00307B30" w:rsidRPr="00307B30" w:rsidRDefault="00C04B85" w:rsidP="00307B30">
      <w:pPr>
        <w:rPr>
          <w:rFonts w:ascii="휴먼명조" w:eastAsia="휴먼명조" w:hint="eastAsia"/>
          <w:color w:val="000000" w:themeColor="text1"/>
        </w:rPr>
      </w:pPr>
      <w:r>
        <w:rPr>
          <w:rFonts w:ascii="휴먼명조" w:eastAsia="휴먼명조" w:hint="eastAsia"/>
          <w:color w:val="000000" w:themeColor="text1"/>
        </w:rPr>
        <w:t>(6) win_ratio</w:t>
      </w:r>
      <w:r>
        <w:rPr>
          <w:rFonts w:ascii="휴먼명조" w:eastAsia="휴먼명조"/>
          <w:color w:val="000000" w:themeColor="text1"/>
        </w:rPr>
        <w:br/>
      </w:r>
      <w:r>
        <w:rPr>
          <w:rFonts w:ascii="휴먼명조" w:eastAsia="휴먼명조" w:hint="eastAsia"/>
          <w:color w:val="000000" w:themeColor="text1"/>
        </w:rPr>
        <w:t>com_reg_ver_win_rate, ver_win_rate_x, ver_win_ratio_per_bu</w:t>
      </w:r>
      <w:r w:rsidR="008149D8">
        <w:rPr>
          <w:rFonts w:ascii="휴먼명조" w:eastAsia="휴먼명조" w:hint="eastAsia"/>
          <w:color w:val="000000" w:themeColor="text1"/>
        </w:rPr>
        <w:t xml:space="preserve">의 3가지 컬럼은 영업전환에 관한 비율을 기록하고 있는 컬럼입니다. 하지만 결측지가 너무 많아 제대로 사용을 할 수 가 없는 상황이라서 3가지의 컬럼의 True 비율을 계산하고, 더하여 새로운 win_ration 컬럼을 만들어 주었습니다. </w:t>
      </w:r>
      <w:r w:rsidR="00307B30" w:rsidRPr="00307B30">
        <w:rPr>
          <w:rFonts w:ascii="휴먼명조" w:eastAsia="휴먼명조" w:hint="eastAsia"/>
          <w:color w:val="000000" w:themeColor="text1"/>
        </w:rPr>
        <w:br w:type="page"/>
      </w:r>
    </w:p>
    <w:p w14:paraId="06560FA8" w14:textId="36635132" w:rsidR="00307B30" w:rsidRDefault="00307B30" w:rsidP="00307B30">
      <w:pPr>
        <w:rPr>
          <w:rFonts w:ascii="휴먼명조" w:eastAsia="휴먼명조" w:hint="eastAsia"/>
          <w:color w:val="000000" w:themeColor="text1"/>
        </w:rPr>
      </w:pPr>
      <w:r>
        <w:rPr>
          <w:rFonts w:ascii="휴먼명조" w:eastAsia="휴먼명조" w:hint="eastAsia"/>
          <w:color w:val="000000" w:themeColor="text1"/>
        </w:rPr>
        <w:lastRenderedPageBreak/>
        <w:t>4. 피쳐 중요도 확인</w:t>
      </w:r>
    </w:p>
    <w:p w14:paraId="0D81C884" w14:textId="2BB2D304" w:rsidR="00307B30" w:rsidRPr="00307B30" w:rsidRDefault="00307B30" w:rsidP="00307B30">
      <w:pPr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t>&lt;피쳐 중요도 확인&gt;</w:t>
      </w:r>
      <w:r w:rsidRPr="00307B30">
        <w:rPr>
          <w:rFonts w:ascii="휴먼명조" w:eastAsia="휴먼명조" w:hint="eastAsia"/>
          <w:color w:val="000000" w:themeColor="text1"/>
        </w:rPr>
        <w:br/>
        <w:t>- LGBM</w:t>
      </w:r>
      <w:r w:rsidRPr="00307B30">
        <w:rPr>
          <w:rFonts w:ascii="휴먼명조" w:eastAsia="휴먼명조" w:hint="eastAsia"/>
          <w:color w:val="000000" w:themeColor="text1"/>
        </w:rPr>
        <w:br/>
      </w:r>
      <w:r w:rsidRPr="00307B30">
        <w:rPr>
          <w:rFonts w:ascii="휴먼명조" w:eastAsia="휴먼명조" w:hint="eastAsia"/>
          <w:noProof/>
          <w:color w:val="000000" w:themeColor="text1"/>
        </w:rPr>
        <w:drawing>
          <wp:inline distT="0" distB="0" distL="180" distR="180" wp14:anchorId="75D1F509" wp14:editId="64858B72">
            <wp:extent cx="5731510" cy="4297680"/>
            <wp:effectExtent l="0" t="0" r="0" b="0"/>
            <wp:docPr id="1028" name="shape1028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shape1028" descr="텍스트, 스크린샷, 도표, 그래프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B30">
        <w:rPr>
          <w:rFonts w:ascii="휴먼명조" w:eastAsia="휴먼명조" w:hint="eastAsia"/>
          <w:color w:val="000000" w:themeColor="text1"/>
        </w:rPr>
        <w:br/>
        <w:t>lgbm의 경우 다른 두 모델보다 많은 변수들이 주요 변수들로 작용했다. 다수의 변수를 효과적으로 활용하여 예측 성능을 높였고, 이로 인해 더 많은 변수가 모델의 예측에 기여하게 되었다. 이는 모델의 복잡도를 높이지만 성능을 향상시키는 요인으로 작용 될 것으로 보인다.</w:t>
      </w:r>
    </w:p>
    <w:p w14:paraId="46F617BD" w14:textId="77777777" w:rsidR="00307B30" w:rsidRPr="00307B30" w:rsidRDefault="00307B30" w:rsidP="00307B30">
      <w:pPr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br w:type="page"/>
      </w:r>
    </w:p>
    <w:p w14:paraId="69F998CE" w14:textId="77777777" w:rsidR="00307B30" w:rsidRPr="00307B30" w:rsidRDefault="00307B30" w:rsidP="00307B30">
      <w:pPr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lastRenderedPageBreak/>
        <w:t>- XGB</w:t>
      </w:r>
      <w:r w:rsidRPr="00307B30">
        <w:rPr>
          <w:rFonts w:ascii="휴먼명조" w:eastAsia="휴먼명조" w:hint="eastAsia"/>
          <w:color w:val="000000" w:themeColor="text1"/>
        </w:rPr>
        <w:br/>
      </w:r>
      <w:r w:rsidRPr="00307B30">
        <w:rPr>
          <w:rFonts w:ascii="휴먼명조" w:eastAsia="휴먼명조" w:hint="eastAsia"/>
          <w:noProof/>
          <w:color w:val="000000" w:themeColor="text1"/>
        </w:rPr>
        <w:drawing>
          <wp:inline distT="0" distB="0" distL="180" distR="180" wp14:anchorId="5C1DEA1E" wp14:editId="72437CB6">
            <wp:extent cx="5731510" cy="4298315"/>
            <wp:effectExtent l="0" t="0" r="0" b="0"/>
            <wp:docPr id="1029" name="shape1029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shape1029" descr="텍스트, 스크린샷, 도표, 라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B30">
        <w:rPr>
          <w:rFonts w:ascii="휴먼명조" w:eastAsia="휴먼명조" w:hint="eastAsia"/>
          <w:color w:val="000000" w:themeColor="text1"/>
        </w:rPr>
        <w:br/>
        <w:t>xgb의 경우 다른 두 모델보다 적은 변수가 주요 변수로 작용했다. 이는 모델의 복잡도를 줄이고 모델의 해석 용이성을 높이는 데에 도움을 준다.</w:t>
      </w:r>
    </w:p>
    <w:p w14:paraId="27680D4D" w14:textId="77777777" w:rsidR="00307B30" w:rsidRPr="00307B30" w:rsidRDefault="00307B30" w:rsidP="00307B30">
      <w:pPr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br w:type="page"/>
      </w:r>
    </w:p>
    <w:p w14:paraId="5DD2FD1E" w14:textId="77777777" w:rsidR="00307B30" w:rsidRPr="00307B30" w:rsidRDefault="00307B30" w:rsidP="00307B30">
      <w:pPr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lastRenderedPageBreak/>
        <w:t>- CATBoost</w:t>
      </w:r>
      <w:r w:rsidRPr="00307B30">
        <w:rPr>
          <w:rFonts w:ascii="휴먼명조" w:eastAsia="휴먼명조" w:hint="eastAsia"/>
          <w:color w:val="000000" w:themeColor="text1"/>
        </w:rPr>
        <w:br/>
      </w:r>
      <w:r w:rsidRPr="00307B30">
        <w:rPr>
          <w:rFonts w:ascii="휴먼명조" w:eastAsia="휴먼명조" w:hint="eastAsia"/>
          <w:noProof/>
          <w:color w:val="000000" w:themeColor="text1"/>
        </w:rPr>
        <w:drawing>
          <wp:inline distT="0" distB="0" distL="180" distR="180" wp14:anchorId="05DB52C5" wp14:editId="22144C54">
            <wp:extent cx="5731510" cy="4292600"/>
            <wp:effectExtent l="0" t="0" r="0" b="0"/>
            <wp:docPr id="1030" name="shape1030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shape1030" descr="텍스트, 스크린샷, 도표, 그래프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B30">
        <w:rPr>
          <w:rFonts w:ascii="휴먼명조" w:eastAsia="휴먼명조" w:hint="eastAsia"/>
          <w:color w:val="000000" w:themeColor="text1"/>
        </w:rPr>
        <w:br/>
        <w:t>catboost의 경우 적절한 수의 변수가 주요 변수로 작용한 것을 볼 수 있다. 이는 모델의 복잡도를 조절하고, 모델의 효율성을 높였다고 볼 수 있다.</w:t>
      </w:r>
    </w:p>
    <w:p w14:paraId="02453FF1" w14:textId="77777777" w:rsidR="00307B30" w:rsidRPr="00307B30" w:rsidRDefault="00307B30" w:rsidP="00307B30">
      <w:pPr>
        <w:pBdr>
          <w:bottom w:val="single" w:sz="6" w:space="1" w:color="auto"/>
        </w:pBdr>
        <w:rPr>
          <w:rFonts w:ascii="휴먼명조" w:eastAsia="휴먼명조" w:hint="eastAsia"/>
          <w:color w:val="000000" w:themeColor="text1"/>
        </w:rPr>
      </w:pPr>
      <w:r w:rsidRPr="00307B30">
        <w:rPr>
          <w:rFonts w:ascii="휴먼명조" w:eastAsia="휴먼명조" w:hint="eastAsia"/>
          <w:color w:val="000000" w:themeColor="text1"/>
        </w:rPr>
        <w:t>&lt;주요 변수&gt;</w:t>
      </w:r>
      <w:r w:rsidRPr="00307B30">
        <w:rPr>
          <w:rFonts w:ascii="휴먼명조" w:eastAsia="휴먼명조" w:hint="eastAsia"/>
          <w:color w:val="000000" w:themeColor="text1"/>
        </w:rPr>
        <w:br/>
        <w:t>위 과정을 통해 피쳐 중요도를 알아보았다. 이 과정에서 공통적으로 보이는 컬럼은 historical_existing, win_ratio, com_reg_ver_win_rate, lead_cor, ver_win_rate_x, ver_win_ratio_per_bu가 있다. 이 변수들은 타겟 변수인 is_converted를 예측하는 데에 중요한 역할을 한다는 것을 의미한다.</w:t>
      </w:r>
    </w:p>
    <w:p w14:paraId="53780FB5" w14:textId="77777777" w:rsidR="008149D8" w:rsidRDefault="008149D8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 w:hAnsi="HCI Poppy" w:hint="eastAsia"/>
          <w:b/>
          <w:bCs/>
          <w:color w:val="000000" w:themeColor="text1"/>
        </w:rPr>
      </w:pPr>
    </w:p>
    <w:p w14:paraId="0E52E5CB" w14:textId="51AED256" w:rsidR="00FA7D5A" w:rsidRPr="00307B30" w:rsidRDefault="00E826AB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  <w:r w:rsidRPr="00307B30">
        <w:rPr>
          <w:rFonts w:ascii="휴먼명조" w:eastAsia="휴먼명조" w:hAnsi="HCI Poppy" w:hint="eastAsia"/>
          <w:b/>
          <w:bCs/>
          <w:color w:val="000000" w:themeColor="text1"/>
        </w:rPr>
        <w:t xml:space="preserve">V. </w:t>
      </w:r>
      <w:r w:rsidRPr="00307B30">
        <w:rPr>
          <w:rFonts w:ascii="휴먼명조" w:eastAsia="휴먼명조" w:hint="eastAsia"/>
          <w:b/>
          <w:bCs/>
          <w:color w:val="000000" w:themeColor="text1"/>
        </w:rPr>
        <w:t>Modeling</w:t>
      </w:r>
      <w:r w:rsidRPr="00307B30">
        <w:rPr>
          <w:rFonts w:ascii="휴먼명조" w:eastAsia="휴먼명조" w:hint="eastAsia"/>
          <w:b/>
          <w:bCs/>
          <w:color w:val="000000" w:themeColor="text1"/>
        </w:rPr>
        <w:br/>
      </w:r>
      <w:r w:rsidRPr="00307B30">
        <w:rPr>
          <w:rFonts w:ascii="휴먼명조" w:eastAsia="휴먼명조" w:hAnsi="HCI Poppy" w:hint="eastAsia"/>
          <w:color w:val="000000" w:themeColor="text1"/>
        </w:rPr>
        <w:t xml:space="preserve">1. </w:t>
      </w:r>
      <w:r w:rsidRPr="00307B30">
        <w:rPr>
          <w:rFonts w:ascii="휴먼명조" w:eastAsia="휴먼명조" w:hint="eastAsia"/>
          <w:color w:val="000000" w:themeColor="text1"/>
        </w:rPr>
        <w:t>모델 선정</w:t>
      </w:r>
      <w:r w:rsidRPr="00307B30">
        <w:rPr>
          <w:rFonts w:ascii="휴먼명조" w:eastAsia="휴먼명조" w:hint="eastAsia"/>
          <w:color w:val="000000" w:themeColor="text1"/>
        </w:rPr>
        <w:br/>
        <w:t>모델은 데이터</w:t>
      </w:r>
      <w:r w:rsidR="00300435" w:rsidRPr="00307B30">
        <w:rPr>
          <w:rFonts w:ascii="휴먼명조" w:eastAsia="휴먼명조" w:hint="eastAsia"/>
          <w:color w:val="000000" w:themeColor="text1"/>
        </w:rPr>
        <w:t xml:space="preserve"> 공모전에서 우수한 성적을 거두는 Boosting모델 3가지를 사용하였습니다. LGBM, XGB, Catboost 모델을 사용하였습니다. 평가지표는 분류모델에서 자주 사용하는 F1-score로 선정하였고, 혼동행렬을 같이 보면서 모델링을 진행하였습니다.</w:t>
      </w:r>
    </w:p>
    <w:p w14:paraId="53270237" w14:textId="653E3E2E" w:rsidR="00300435" w:rsidRPr="00307B30" w:rsidRDefault="007F34D4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  <w:r w:rsidRPr="00307B30">
        <w:rPr>
          <w:rFonts w:ascii="휴먼명조" w:eastAsia="휴먼명조" w:hint="eastAsia"/>
          <w:b/>
          <w:bCs/>
          <w:color w:val="000000" w:themeColor="text1"/>
        </w:rPr>
        <w:lastRenderedPageBreak/>
        <w:drawing>
          <wp:inline distT="0" distB="0" distL="0" distR="0" wp14:anchorId="1FE44AC5" wp14:editId="14153C2A">
            <wp:extent cx="1122280" cy="1450026"/>
            <wp:effectExtent l="0" t="0" r="1905" b="0"/>
            <wp:docPr id="1096648435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48435" name="그림 1" descr="텍스트, 폰트, 스크린샷, 디자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3521" cy="14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435" w:rsidRPr="00307B30">
        <w:rPr>
          <w:rFonts w:ascii="휴먼명조" w:eastAsia="휴먼명조" w:hint="eastAsia"/>
          <w:b/>
          <w:bCs/>
          <w:color w:val="000000" w:themeColor="text1"/>
        </w:rPr>
        <w:drawing>
          <wp:inline distT="0" distB="0" distL="0" distR="0" wp14:anchorId="7BCE359E" wp14:editId="0CDF99CC">
            <wp:extent cx="1163782" cy="1462188"/>
            <wp:effectExtent l="0" t="0" r="0" b="5080"/>
            <wp:docPr id="498221802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1802" name="그림 1" descr="텍스트, 폰트, 스크린샷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7545" cy="14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B30">
        <w:rPr>
          <w:rFonts w:ascii="휴먼명조" w:eastAsia="휴먼명조" w:hint="eastAsia"/>
          <w:b/>
          <w:bCs/>
          <w:color w:val="000000" w:themeColor="text1"/>
        </w:rPr>
        <w:drawing>
          <wp:inline distT="0" distB="0" distL="0" distR="0" wp14:anchorId="00D08315" wp14:editId="5A418070">
            <wp:extent cx="1085858" cy="1476386"/>
            <wp:effectExtent l="0" t="0" r="0" b="9525"/>
            <wp:docPr id="1772243141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43141" name="그림 1" descr="텍스트, 폰트, 스크린샷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8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8E3D" w14:textId="6B2CFAB9" w:rsidR="00823DDF" w:rsidRPr="008149D8" w:rsidRDefault="00414ACE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>왼쪽부터 순서대로 LGBM, XGB, Catboost 모델입니다. 3가지 모델의 F1</w:t>
      </w:r>
      <w:r w:rsidR="00823DDF" w:rsidRPr="008149D8">
        <w:rPr>
          <w:rFonts w:ascii="휴먼명조" w:eastAsia="휴먼명조" w:hint="eastAsia"/>
          <w:color w:val="000000" w:themeColor="text1"/>
        </w:rPr>
        <w:t xml:space="preserve">_Score점수를 확인한 결과 </w:t>
      </w:r>
      <w:r w:rsidR="007F34D4">
        <w:rPr>
          <w:rFonts w:ascii="휴먼명조" w:eastAsia="휴먼명조" w:hint="eastAsia"/>
          <w:color w:val="000000" w:themeColor="text1"/>
        </w:rPr>
        <w:t>LGBM</w:t>
      </w:r>
      <w:r w:rsidR="00823DDF" w:rsidRPr="008149D8">
        <w:rPr>
          <w:rFonts w:ascii="휴먼명조" w:eastAsia="휴먼명조" w:hint="eastAsia"/>
          <w:color w:val="000000" w:themeColor="text1"/>
        </w:rPr>
        <w:t>가 제일 좋은 성적을 거두었지만, 3가지 모델 전부 0.97이라는 수치로 좋은 성적을 거둔 것을 볼 수 있습니다.</w:t>
      </w:r>
      <w:r w:rsidR="00823DDF" w:rsidRPr="008149D8">
        <w:rPr>
          <w:rFonts w:ascii="휴먼명조" w:eastAsia="휴먼명조" w:hint="eastAsia"/>
          <w:color w:val="000000" w:themeColor="text1"/>
        </w:rPr>
        <w:br/>
      </w:r>
    </w:p>
    <w:p w14:paraId="08A1BE62" w14:textId="1EC77C4E" w:rsidR="00B82237" w:rsidRPr="008149D8" w:rsidRDefault="00823DDF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>2. 파라미터 설정</w:t>
      </w:r>
      <w:r w:rsidRPr="008149D8">
        <w:rPr>
          <w:rFonts w:ascii="휴먼명조" w:eastAsia="휴먼명조" w:hint="eastAsia"/>
          <w:color w:val="000000" w:themeColor="text1"/>
        </w:rPr>
        <w:br/>
        <w:t>모델의 파라미터를 default 값으로 진행하였기 때문에 optuna를 진행하여  파라미터를 선정하였습니다.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>random_state : 랜덤 시드를 설정하여 결과의 재현성을 보장합니다.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>learning_rate : 학습률로 모델이 업데이터되는 속도를 조절합니다.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>n_estimators : 학습 반복 횟수를 설정합니다. 값이 클수록 오래 학습하고 복잡한 모델을 만듭니다.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>objective : ‘binary’로 설정하여 이진분류문제로 풀 수 있겠금 설정합니다.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>metric : ‘binary_logloss’ 평가지표를 이진 분류 문제에서 사용하는 로그 손실로 설정합니다.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>reg_alpha : L1 정규화 강도를 설정합니다. 정규화 강도를 설정하여 overfiting을 방지합니다.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>reg_lambda : L2 정규화 강도를 설정합니다. 동일하게 overfiting을 방지합니다.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>max_depth : 트리의 최대 깊이를 설정합니다. 모델의 복잡성을 의미합니다.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>num_leaves : 하나의 트리가 가질 수 있는 최대 리프 노드 수를 의미합니다. 동일하게 모델의 복잡성을 의미합니다.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>colsample_bytree : 트리를 만들 때 사용할 피처의 비율을 설정합니다.</w:t>
      </w:r>
      <w:r w:rsidR="00B82237" w:rsidRPr="008149D8">
        <w:rPr>
          <w:rFonts w:ascii="휴먼명조" w:eastAsia="휴먼명조" w:hint="eastAsia"/>
          <w:color w:val="000000" w:themeColor="text1"/>
        </w:rPr>
        <w:br/>
        <w:t xml:space="preserve">subsample : </w:t>
      </w:r>
      <w:r w:rsidR="00307B30" w:rsidRPr="008149D8">
        <w:rPr>
          <w:rFonts w:ascii="휴먼명조" w:eastAsia="휴먼명조" w:hint="eastAsia"/>
          <w:color w:val="000000" w:themeColor="text1"/>
        </w:rPr>
        <w:t>각 트리를 만들 때 사용할 데이터 샘플의 비율을 설정합니다.</w:t>
      </w:r>
      <w:r w:rsidR="00307B30" w:rsidRPr="008149D8">
        <w:rPr>
          <w:rFonts w:ascii="휴먼명조" w:eastAsia="휴먼명조" w:hint="eastAsia"/>
          <w:color w:val="000000" w:themeColor="text1"/>
        </w:rPr>
        <w:br/>
        <w:t>subsample_freq : subsample파라미터를 사용할 빈도를 설정합니다.</w:t>
      </w:r>
      <w:r w:rsidR="00307B30" w:rsidRPr="008149D8">
        <w:rPr>
          <w:rFonts w:ascii="휴먼명조" w:eastAsia="휴먼명조" w:hint="eastAsia"/>
          <w:color w:val="000000" w:themeColor="text1"/>
        </w:rPr>
        <w:br/>
      </w:r>
      <w:r w:rsidR="00307B30" w:rsidRPr="008149D8">
        <w:rPr>
          <w:rFonts w:ascii="휴먼명조" w:eastAsia="휴먼명조" w:hint="eastAsia"/>
          <w:color w:val="000000" w:themeColor="text1"/>
        </w:rPr>
        <w:lastRenderedPageBreak/>
        <w:t>min_child_samples : 리프 노드가 최소한으로 가져야 하는 샘플 수를 설정합니다.</w:t>
      </w:r>
      <w:r w:rsidR="00307B30" w:rsidRPr="008149D8">
        <w:rPr>
          <w:rFonts w:ascii="휴먼명조" w:eastAsia="휴먼명조" w:hint="eastAsia"/>
          <w:color w:val="000000" w:themeColor="text1"/>
        </w:rPr>
        <w:br/>
        <w:t>max_bin : 피처를 이산화할 최대 빈의 수를 설정합니다.</w:t>
      </w:r>
      <w:r w:rsidR="00307B30" w:rsidRPr="008149D8">
        <w:rPr>
          <w:rFonts w:ascii="휴먼명조" w:eastAsia="휴먼명조" w:hint="eastAsia"/>
          <w:color w:val="000000" w:themeColor="text1"/>
        </w:rPr>
        <w:br/>
        <w:t xml:space="preserve">위의 설명을 토대로 파라미터값을 조정하여 optuna를 설정하여 최적의 파라미터 값을 찾았습니다. </w:t>
      </w:r>
    </w:p>
    <w:p w14:paraId="46FB3D9D" w14:textId="77777777" w:rsidR="008149D8" w:rsidRDefault="008149D8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/>
          <w:color w:val="000000" w:themeColor="text1"/>
        </w:rPr>
      </w:pPr>
    </w:p>
    <w:p w14:paraId="08C93A83" w14:textId="3FFF7A15" w:rsidR="00307B30" w:rsidRPr="008149D8" w:rsidRDefault="00307B30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6B1CCEE6" wp14:editId="04CEDBF0">
            <wp:simplePos x="0" y="0"/>
            <wp:positionH relativeFrom="column">
              <wp:posOffset>1641813</wp:posOffset>
            </wp:positionH>
            <wp:positionV relativeFrom="paragraph">
              <wp:posOffset>1253646</wp:posOffset>
            </wp:positionV>
            <wp:extent cx="2305050" cy="1828800"/>
            <wp:effectExtent l="0" t="0" r="0" b="0"/>
            <wp:wrapSquare wrapText="bothSides"/>
            <wp:docPr id="170402037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20370" name="그림 1" descr="텍스트, 스크린샷, 폰트, 디자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9D8">
        <w:rPr>
          <w:rFonts w:ascii="휴먼명조" w:eastAsia="휴먼명조" w:hint="eastAsia"/>
          <w:color w:val="000000" w:themeColor="text1"/>
        </w:rPr>
        <w:t>3. Ensemble(voting)</w:t>
      </w:r>
      <w:r w:rsidRPr="008149D8">
        <w:rPr>
          <w:rFonts w:ascii="휴먼명조" w:eastAsia="휴먼명조" w:hint="eastAsia"/>
          <w:color w:val="000000" w:themeColor="text1"/>
        </w:rPr>
        <w:br/>
        <w:t>모델의 F1-score를 더 향상시키기 위해서 3가지의 Boosting모델을 voting하였습니다. voting할 때, 불균형데이터에 대한 문제를 해결하고자 StratifiedKFold를 진행하여 데이터를 균형있게 분리하여 학습할 수 있도록 진행하였습니다.</w:t>
      </w:r>
      <w:r w:rsidRPr="008149D8">
        <w:rPr>
          <w:rFonts w:ascii="휴먼명조" w:eastAsia="휴먼명조" w:hint="eastAsia"/>
          <w:color w:val="000000" w:themeColor="text1"/>
        </w:rPr>
        <w:br/>
      </w:r>
      <w:r w:rsidRPr="008149D8">
        <w:rPr>
          <w:rFonts w:ascii="휴먼명조" w:eastAsia="휴먼명조" w:hint="eastAsia"/>
          <w:color w:val="000000" w:themeColor="text1"/>
        </w:rPr>
        <w:drawing>
          <wp:inline distT="0" distB="0" distL="0" distR="0" wp14:anchorId="12FCBB6F" wp14:editId="5F88066B">
            <wp:extent cx="1442852" cy="1864216"/>
            <wp:effectExtent l="0" t="0" r="5080" b="3175"/>
            <wp:docPr id="1704492319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48435" name="그림 1" descr="텍스트, 폰트, 스크린샷, 디자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1904" cy="187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7CC1" w14:textId="397D4064" w:rsidR="00307B30" w:rsidRDefault="00307B30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/>
          <w:color w:val="000000" w:themeColor="text1"/>
        </w:rPr>
      </w:pPr>
      <w:r w:rsidRPr="008149D8">
        <w:rPr>
          <w:rFonts w:ascii="휴먼명조" w:eastAsia="휴먼명조" w:hint="eastAsia"/>
          <w:color w:val="000000" w:themeColor="text1"/>
        </w:rPr>
        <w:t xml:space="preserve">왼쪽의 그림은 Catboost 모델의 혼동행렬과 F1스코어입니다. 오른쪽그림은 Voting을 진행한 모델의 혼동행렬과 F1스코어입니다. 보이는 것과 같이 FP, FN의 수치가 줄어든 것을 볼 수 있고, F1스코어가 0.0012 향상한 것을 볼 수 있습니다. </w:t>
      </w:r>
    </w:p>
    <w:p w14:paraId="6CA3596F" w14:textId="77777777" w:rsidR="007F34D4" w:rsidRDefault="007F34D4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/>
          <w:color w:val="000000" w:themeColor="text1"/>
        </w:rPr>
      </w:pPr>
    </w:p>
    <w:p w14:paraId="2711E5ED" w14:textId="0E2DC469" w:rsidR="007F34D4" w:rsidRPr="007F34D4" w:rsidRDefault="007F34D4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color w:val="000000" w:themeColor="text1"/>
        </w:rPr>
      </w:pPr>
      <w:r>
        <w:rPr>
          <w:rFonts w:ascii="휴먼명조" w:eastAsia="휴먼명조" w:hint="eastAsia"/>
          <w:color w:val="000000" w:themeColor="text1"/>
        </w:rPr>
        <w:t>4. 결론</w:t>
      </w:r>
      <w:r>
        <w:rPr>
          <w:rFonts w:ascii="휴먼명조" w:eastAsia="휴먼명조"/>
          <w:color w:val="000000" w:themeColor="text1"/>
        </w:rPr>
        <w:br/>
      </w:r>
      <w:r>
        <w:rPr>
          <w:rFonts w:ascii="휴먼명조" w:eastAsia="휴먼명조" w:hint="eastAsia"/>
          <w:color w:val="000000" w:themeColor="text1"/>
        </w:rPr>
        <w:t>voting한 모델로 Test를 예측하였을 때, 결과는 F1스코어가 0.26510로 좋지 못한 것을 볼 수 있다. 과대적합의 문제가 일어났을 것으로 생각하며, 성능이 두번째로 좋았던 모델인 LGBM을 사용하여 Test를 예측해보았지만 동일하게 성능은 0.4148</w:t>
      </w:r>
      <w:r>
        <w:rPr>
          <w:rFonts w:ascii="휴먼명조" w:eastAsia="휴먼명조"/>
          <w:color w:val="000000" w:themeColor="text1"/>
        </w:rPr>
        <w:t>로</w:t>
      </w:r>
      <w:r>
        <w:rPr>
          <w:rFonts w:ascii="휴먼명조" w:eastAsia="휴먼명조" w:hint="eastAsia"/>
          <w:color w:val="000000" w:themeColor="text1"/>
        </w:rPr>
        <w:t xml:space="preserve"> 과대적합이 일어난 것을 볼 수 있었다. </w:t>
      </w:r>
      <w:r>
        <w:rPr>
          <w:rFonts w:ascii="휴먼명조" w:eastAsia="휴먼명조"/>
          <w:color w:val="000000" w:themeColor="text1"/>
        </w:rPr>
        <w:br/>
      </w:r>
      <w:r>
        <w:rPr>
          <w:rFonts w:ascii="휴먼명조" w:eastAsia="휴먼명조" w:hint="eastAsia"/>
          <w:color w:val="000000" w:themeColor="text1"/>
        </w:rPr>
        <w:t>이에 컬럼중요도의 그래프를 보면 훈련데이터의 True 비율을 가지고 만든 컬럼들이 상위권에 있다는 것을 볼 수 있는데, 오히려 이것이 Train에 과대적합한 모</w:t>
      </w:r>
      <w:r>
        <w:rPr>
          <w:rFonts w:ascii="휴먼명조" w:eastAsia="휴먼명조" w:hint="eastAsia"/>
          <w:color w:val="000000" w:themeColor="text1"/>
        </w:rPr>
        <w:lastRenderedPageBreak/>
        <w:t>델을 만든 것이라고 생각을 한다. 그리고 Test데이터를 받지 못하여 Train을 split하여 만든 영향도 있다고 생각한다.</w:t>
      </w:r>
    </w:p>
    <w:p w14:paraId="36B18A18" w14:textId="77777777" w:rsidR="00163D88" w:rsidRDefault="00163D88" w:rsidP="00FA7D5A">
      <w:pPr>
        <w:pStyle w:val="afb"/>
        <w:pBdr>
          <w:bottom w:val="single" w:sz="6" w:space="1" w:color="auto"/>
        </w:pBdr>
        <w:tabs>
          <w:tab w:val="right" w:leader="middleDot" w:pos="9666"/>
        </w:tabs>
        <w:jc w:val="left"/>
        <w:rPr>
          <w:rFonts w:ascii="휴먼명조" w:eastAsia="휴먼명조"/>
          <w:color w:val="000000" w:themeColor="text1"/>
        </w:rPr>
      </w:pPr>
    </w:p>
    <w:p w14:paraId="5D6902B4" w14:textId="4158393D" w:rsidR="00163D88" w:rsidRDefault="00163D88" w:rsidP="00FA7D5A">
      <w:pPr>
        <w:pStyle w:val="afb"/>
        <w:tabs>
          <w:tab w:val="right" w:leader="middleDot" w:pos="9666"/>
        </w:tabs>
        <w:jc w:val="left"/>
        <w:rPr>
          <w:rFonts w:ascii="휴먼명조" w:eastAsia="휴먼명조"/>
          <w:b/>
          <w:bCs/>
          <w:color w:val="000000" w:themeColor="text1"/>
        </w:rPr>
      </w:pPr>
      <w:r w:rsidRPr="00307B30">
        <w:rPr>
          <w:rFonts w:ascii="휴먼명조" w:eastAsia="휴먼명조" w:hint="eastAsia"/>
          <w:b/>
          <w:bCs/>
          <w:color w:val="000000" w:themeColor="text1"/>
        </w:rPr>
        <w:t>참고문헌</w:t>
      </w:r>
    </w:p>
    <w:p w14:paraId="18B09304" w14:textId="77777777" w:rsidR="007F34D4" w:rsidRDefault="007F34D4" w:rsidP="007F34D4">
      <w:pPr>
        <w:pStyle w:val="af7"/>
      </w:pPr>
      <w:r>
        <w:rPr>
          <w:rStyle w:val="aff"/>
        </w:rPr>
        <w:footnoteRef/>
      </w:r>
      <w:r>
        <w:t xml:space="preserve"> LG Information Display, “LG Inquiry to Buy”, </w:t>
      </w:r>
      <w:hyperlink r:id="rId24" w:history="1">
        <w:r>
          <w:rPr>
            <w:rStyle w:val="afc"/>
            <w:rFonts w:ascii="맑은 고딕" w:eastAsia="맑은 고딕" w:hAnsi="맑은 고딕" w:cs="Arial"/>
          </w:rPr>
          <w:t>https://www.lg-informationdisplay.com/support/inquiry</w:t>
        </w:r>
      </w:hyperlink>
      <w:r>
        <w:t>,</w:t>
      </w:r>
      <w:r>
        <w:rPr>
          <w:rFonts w:ascii="맑은 고딕" w:eastAsia="맑은 고딕" w:hAnsi="맑은 고딕" w:cs="Arial"/>
        </w:rPr>
        <w:t xml:space="preserve"> (2024.04.20)</w:t>
      </w:r>
    </w:p>
    <w:p w14:paraId="1EF3007E" w14:textId="4904CC94" w:rsidR="00163D88" w:rsidRPr="00307B30" w:rsidRDefault="007F34D4" w:rsidP="007F34D4">
      <w:pPr>
        <w:pStyle w:val="afb"/>
        <w:tabs>
          <w:tab w:val="right" w:leader="middleDot" w:pos="9666"/>
        </w:tabs>
        <w:jc w:val="left"/>
        <w:rPr>
          <w:rFonts w:ascii="휴먼명조" w:eastAsia="휴먼명조" w:hint="eastAsia"/>
          <w:b/>
          <w:bCs/>
          <w:color w:val="000000" w:themeColor="text1"/>
        </w:rPr>
      </w:pPr>
      <w:r>
        <w:rPr>
          <w:rStyle w:val="aff"/>
        </w:rPr>
        <w:footnoteRef/>
      </w:r>
      <w:r>
        <w:t xml:space="preserve"> </w:t>
      </w:r>
      <w:r>
        <w:t>사업장</w:t>
      </w:r>
      <w:r>
        <w:t xml:space="preserve"> | LG</w:t>
      </w:r>
      <w:r>
        <w:t>전자</w:t>
      </w:r>
      <w:r>
        <w:t xml:space="preserve">, </w:t>
      </w:r>
      <w:r>
        <w:t>“</w:t>
      </w:r>
      <w:r>
        <w:t>LG</w:t>
      </w:r>
      <w:r>
        <w:t>전자</w:t>
      </w:r>
      <w:r>
        <w:t xml:space="preserve"> </w:t>
      </w:r>
      <w:r>
        <w:t>사업장”</w:t>
      </w:r>
      <w:r>
        <w:t xml:space="preserve">, </w:t>
      </w:r>
      <w:hyperlink r:id="rId25" w:history="1">
        <w:r>
          <w:rPr>
            <w:rStyle w:val="afc"/>
            <w:rFonts w:ascii="맑은 고딕" w:eastAsia="맑은 고딕" w:hAnsi="맑은 고딕" w:cs="Arial"/>
          </w:rPr>
          <w:t>https://www.lge.co.kr/company/info/overseas</w:t>
        </w:r>
      </w:hyperlink>
      <w:r>
        <w:rPr>
          <w:rFonts w:ascii="맑은 고딕" w:eastAsia="맑은 고딕" w:hAnsi="맑은 고딕" w:cs="Arial"/>
        </w:rPr>
        <w:t>, (2024.4.20)</w:t>
      </w:r>
    </w:p>
    <w:sectPr w:rsidR="00163D88" w:rsidRPr="00307B30" w:rsidSect="005573C2">
      <w:footerReference w:type="default" r:id="rId26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5B25D7" w14:textId="77777777" w:rsidR="008D02B5" w:rsidRDefault="008D02B5">
      <w:pPr>
        <w:spacing w:before="0" w:after="0" w:line="240" w:lineRule="auto"/>
      </w:pPr>
      <w:r>
        <w:separator/>
      </w:r>
    </w:p>
  </w:endnote>
  <w:endnote w:type="continuationSeparator" w:id="0">
    <w:p w14:paraId="763C77FD" w14:textId="77777777" w:rsidR="008D02B5" w:rsidRDefault="008D02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휴먼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CI Poppy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5E70E" w14:textId="77777777" w:rsidR="001638F6" w:rsidRDefault="00844483">
    <w:pPr>
      <w:pStyle w:val="ab"/>
    </w:pPr>
    <w:r>
      <w:rPr>
        <w:lang w:val="ko-KR" w:bidi="ko-KR"/>
      </w:rPr>
      <w:fldChar w:fldCharType="begin"/>
    </w:r>
    <w:r>
      <w:rPr>
        <w:lang w:val="ko-KR" w:bidi="ko-KR"/>
      </w:rPr>
      <w:instrText xml:space="preserve"> PAGE  \* Arabic  \* MERGEFORMAT </w:instrText>
    </w:r>
    <w:r>
      <w:rPr>
        <w:lang w:val="ko-KR" w:bidi="ko-KR"/>
      </w:rPr>
      <w:fldChar w:fldCharType="separate"/>
    </w:r>
    <w:r w:rsidR="00E348D7">
      <w:rPr>
        <w:noProof/>
        <w:lang w:val="ko-KR" w:bidi="ko-KR"/>
      </w:rPr>
      <w:t>1</w:t>
    </w:r>
    <w:r>
      <w:rPr>
        <w:lang w:val="ko-KR" w:bidi="ko-KR"/>
      </w:rPr>
      <w:fldChar w:fldCharType="end"/>
    </w:r>
    <w:r>
      <w:rPr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577799" w14:textId="77777777" w:rsidR="008D02B5" w:rsidRDefault="008D02B5">
      <w:pPr>
        <w:spacing w:before="0" w:after="0" w:line="240" w:lineRule="auto"/>
      </w:pPr>
      <w:r>
        <w:separator/>
      </w:r>
    </w:p>
  </w:footnote>
  <w:footnote w:type="continuationSeparator" w:id="0">
    <w:p w14:paraId="06E9830C" w14:textId="77777777" w:rsidR="008D02B5" w:rsidRDefault="008D02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6BF6E77"/>
    <w:multiLevelType w:val="hybridMultilevel"/>
    <w:tmpl w:val="7C6E2928"/>
    <w:lvl w:ilvl="0" w:tplc="B2166F9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E1D6C01"/>
    <w:multiLevelType w:val="hybridMultilevel"/>
    <w:tmpl w:val="A55E8EBA"/>
    <w:lvl w:ilvl="0" w:tplc="69E4EF4A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356E05A5"/>
    <w:multiLevelType w:val="hybridMultilevel"/>
    <w:tmpl w:val="D20CA388"/>
    <w:lvl w:ilvl="0" w:tplc="DE44762C">
      <w:start w:val="1"/>
      <w:numFmt w:val="decimal"/>
      <w:lvlText w:val="%1."/>
      <w:lvlJc w:val="left"/>
      <w:pPr>
        <w:ind w:left="800" w:hanging="360"/>
      </w:pPr>
      <w:rPr>
        <w:rFonts w:ascii="휴먼명조" w:eastAsia="휴먼명조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8D3446D"/>
    <w:multiLevelType w:val="hybridMultilevel"/>
    <w:tmpl w:val="2B64E85A"/>
    <w:lvl w:ilvl="0" w:tplc="A89CE588">
      <w:start w:val="1"/>
      <w:numFmt w:val="decimal"/>
      <w:lvlText w:val="%1."/>
      <w:lvlJc w:val="left"/>
      <w:pPr>
        <w:ind w:left="800" w:hanging="360"/>
      </w:pPr>
      <w:rPr>
        <w:rFonts w:ascii="휴먼명조" w:eastAsia="휴먼명조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D9E04B6"/>
    <w:multiLevelType w:val="hybridMultilevel"/>
    <w:tmpl w:val="FE0A7904"/>
    <w:lvl w:ilvl="0" w:tplc="60B6AA9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95A410A"/>
    <w:multiLevelType w:val="hybridMultilevel"/>
    <w:tmpl w:val="F2426418"/>
    <w:lvl w:ilvl="0" w:tplc="135AE17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637D0466"/>
    <w:multiLevelType w:val="hybridMultilevel"/>
    <w:tmpl w:val="F2D0D8EC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65BC2713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BE0360C"/>
    <w:multiLevelType w:val="multilevel"/>
    <w:tmpl w:val="2E969558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71534602"/>
    <w:multiLevelType w:val="hybridMultilevel"/>
    <w:tmpl w:val="B14C2F24"/>
    <w:lvl w:ilvl="0" w:tplc="EF927422">
      <w:start w:val="1"/>
      <w:numFmt w:val="decimal"/>
      <w:lvlText w:val="%1."/>
      <w:lvlJc w:val="left"/>
      <w:pPr>
        <w:ind w:left="800" w:hanging="360"/>
      </w:pPr>
      <w:rPr>
        <w:rFonts w:ascii="휴먼명조" w:eastAsia="휴먼명조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75411678"/>
    <w:multiLevelType w:val="hybridMultilevel"/>
    <w:tmpl w:val="4748E5B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17192180">
    <w:abstractNumId w:val="9"/>
  </w:num>
  <w:num w:numId="2" w16cid:durableId="205722405">
    <w:abstractNumId w:val="9"/>
  </w:num>
  <w:num w:numId="3" w16cid:durableId="793599804">
    <w:abstractNumId w:val="8"/>
  </w:num>
  <w:num w:numId="4" w16cid:durableId="1753813122">
    <w:abstractNumId w:val="8"/>
  </w:num>
  <w:num w:numId="5" w16cid:durableId="847788881">
    <w:abstractNumId w:val="9"/>
  </w:num>
  <w:num w:numId="6" w16cid:durableId="1119031958">
    <w:abstractNumId w:val="8"/>
  </w:num>
  <w:num w:numId="7" w16cid:durableId="136841790">
    <w:abstractNumId w:val="12"/>
  </w:num>
  <w:num w:numId="8" w16cid:durableId="925726872">
    <w:abstractNumId w:val="11"/>
  </w:num>
  <w:num w:numId="9" w16cid:durableId="492649461">
    <w:abstractNumId w:val="15"/>
  </w:num>
  <w:num w:numId="10" w16cid:durableId="1611621733">
    <w:abstractNumId w:val="14"/>
  </w:num>
  <w:num w:numId="11" w16cid:durableId="1103376998">
    <w:abstractNumId w:val="22"/>
  </w:num>
  <w:num w:numId="12" w16cid:durableId="1738438707">
    <w:abstractNumId w:val="21"/>
  </w:num>
  <w:num w:numId="13" w16cid:durableId="1700815740">
    <w:abstractNumId w:val="7"/>
  </w:num>
  <w:num w:numId="14" w16cid:durableId="1925872998">
    <w:abstractNumId w:val="6"/>
  </w:num>
  <w:num w:numId="15" w16cid:durableId="1570380866">
    <w:abstractNumId w:val="5"/>
  </w:num>
  <w:num w:numId="16" w16cid:durableId="1505241323">
    <w:abstractNumId w:val="4"/>
  </w:num>
  <w:num w:numId="17" w16cid:durableId="404184579">
    <w:abstractNumId w:val="3"/>
  </w:num>
  <w:num w:numId="18" w16cid:durableId="1944455885">
    <w:abstractNumId w:val="2"/>
  </w:num>
  <w:num w:numId="19" w16cid:durableId="1848984967">
    <w:abstractNumId w:val="1"/>
  </w:num>
  <w:num w:numId="20" w16cid:durableId="866795846">
    <w:abstractNumId w:val="0"/>
  </w:num>
  <w:num w:numId="21" w16cid:durableId="1582987418">
    <w:abstractNumId w:val="24"/>
  </w:num>
  <w:num w:numId="22" w16cid:durableId="1418789903">
    <w:abstractNumId w:val="20"/>
  </w:num>
  <w:num w:numId="23" w16cid:durableId="288972525">
    <w:abstractNumId w:val="16"/>
  </w:num>
  <w:num w:numId="24" w16cid:durableId="1582328470">
    <w:abstractNumId w:val="17"/>
  </w:num>
  <w:num w:numId="25" w16cid:durableId="908538492">
    <w:abstractNumId w:val="23"/>
  </w:num>
  <w:num w:numId="26" w16cid:durableId="1684478713">
    <w:abstractNumId w:val="19"/>
  </w:num>
  <w:num w:numId="27" w16cid:durableId="1639991722">
    <w:abstractNumId w:val="18"/>
  </w:num>
  <w:num w:numId="28" w16cid:durableId="1845238263">
    <w:abstractNumId w:val="10"/>
  </w:num>
  <w:num w:numId="29" w16cid:durableId="97656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B1C"/>
    <w:rsid w:val="00035D80"/>
    <w:rsid w:val="000748AA"/>
    <w:rsid w:val="001638F6"/>
    <w:rsid w:val="00163D88"/>
    <w:rsid w:val="001A2000"/>
    <w:rsid w:val="00300435"/>
    <w:rsid w:val="00307B30"/>
    <w:rsid w:val="003209D6"/>
    <w:rsid w:val="00334A73"/>
    <w:rsid w:val="003422FF"/>
    <w:rsid w:val="00414ACE"/>
    <w:rsid w:val="00414D80"/>
    <w:rsid w:val="00470F36"/>
    <w:rsid w:val="004952C4"/>
    <w:rsid w:val="004A64D7"/>
    <w:rsid w:val="005573C2"/>
    <w:rsid w:val="005A1C5A"/>
    <w:rsid w:val="00690EFD"/>
    <w:rsid w:val="007021DE"/>
    <w:rsid w:val="00732607"/>
    <w:rsid w:val="007F34D4"/>
    <w:rsid w:val="008149D8"/>
    <w:rsid w:val="00823DDF"/>
    <w:rsid w:val="00844483"/>
    <w:rsid w:val="00846DD4"/>
    <w:rsid w:val="008D02B5"/>
    <w:rsid w:val="00934F1C"/>
    <w:rsid w:val="00981D59"/>
    <w:rsid w:val="009C3B1C"/>
    <w:rsid w:val="009D2231"/>
    <w:rsid w:val="00A122DB"/>
    <w:rsid w:val="00A940A9"/>
    <w:rsid w:val="00AD165F"/>
    <w:rsid w:val="00B47B7A"/>
    <w:rsid w:val="00B646B8"/>
    <w:rsid w:val="00B82237"/>
    <w:rsid w:val="00B96A72"/>
    <w:rsid w:val="00C04B85"/>
    <w:rsid w:val="00C80BD4"/>
    <w:rsid w:val="00CF3A42"/>
    <w:rsid w:val="00D4205D"/>
    <w:rsid w:val="00D5413C"/>
    <w:rsid w:val="00DA0EB1"/>
    <w:rsid w:val="00DC07A3"/>
    <w:rsid w:val="00DF31C6"/>
    <w:rsid w:val="00E11B8A"/>
    <w:rsid w:val="00E348D7"/>
    <w:rsid w:val="00E814E0"/>
    <w:rsid w:val="00E826AB"/>
    <w:rsid w:val="00F677F9"/>
    <w:rsid w:val="00FA7D5A"/>
    <w:rsid w:val="00FC2542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5939CA"/>
  <w15:chartTrackingRefBased/>
  <w15:docId w15:val="{B7445C70-5904-483F-A3A7-548199C52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D1504"/>
  </w:style>
  <w:style w:type="paragraph" w:styleId="1">
    <w:name w:val="heading 1"/>
    <w:basedOn w:val="a1"/>
    <w:next w:val="a1"/>
    <w:link w:val="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2">
    <w:name w:val="heading 2"/>
    <w:basedOn w:val="a1"/>
    <w:next w:val="a1"/>
    <w:link w:val="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3">
    <w:name w:val="heading 3"/>
    <w:basedOn w:val="a1"/>
    <w:next w:val="a1"/>
    <w:link w:val="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5">
    <w:name w:val="heading 5"/>
    <w:basedOn w:val="a1"/>
    <w:next w:val="a1"/>
    <w:link w:val="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6">
    <w:name w:val="heading 6"/>
    <w:basedOn w:val="a1"/>
    <w:next w:val="a1"/>
    <w:link w:val="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8">
    <w:name w:val="heading 8"/>
    <w:basedOn w:val="a1"/>
    <w:next w:val="a1"/>
    <w:link w:val="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연락처 정보"/>
    <w:basedOn w:val="a1"/>
    <w:uiPriority w:val="4"/>
    <w:qFormat/>
    <w:pPr>
      <w:spacing w:before="360" w:after="0"/>
      <w:contextualSpacing/>
      <w:jc w:val="center"/>
    </w:pPr>
  </w:style>
  <w:style w:type="character" w:customStyle="1" w:styleId="1Char">
    <w:name w:val="제목 1 Char"/>
    <w:basedOn w:val="a2"/>
    <w:link w:val="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2Char">
    <w:name w:val="제목 2 Char"/>
    <w:basedOn w:val="a2"/>
    <w:link w:val="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3Char">
    <w:name w:val="제목 3 Char"/>
    <w:basedOn w:val="a2"/>
    <w:link w:val="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5Char">
    <w:name w:val="제목 5 Char"/>
    <w:basedOn w:val="a2"/>
    <w:link w:val="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6Char">
    <w:name w:val="제목 6 Char"/>
    <w:basedOn w:val="a2"/>
    <w:link w:val="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a0">
    <w:name w:val="List Bullet"/>
    <w:basedOn w:val="a1"/>
    <w:uiPriority w:val="7"/>
    <w:unhideWhenUsed/>
    <w:qFormat/>
    <w:pPr>
      <w:numPr>
        <w:numId w:val="5"/>
      </w:numPr>
    </w:pPr>
  </w:style>
  <w:style w:type="paragraph" w:styleId="a">
    <w:name w:val="List Number"/>
    <w:basedOn w:val="a1"/>
    <w:uiPriority w:val="5"/>
    <w:unhideWhenUsed/>
    <w:qFormat/>
    <w:pPr>
      <w:numPr>
        <w:numId w:val="6"/>
      </w:numPr>
      <w:contextualSpacing/>
    </w:pPr>
  </w:style>
  <w:style w:type="paragraph" w:styleId="a7">
    <w:name w:val="Title"/>
    <w:basedOn w:val="a1"/>
    <w:link w:val="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Char">
    <w:name w:val="제목 Char"/>
    <w:basedOn w:val="a2"/>
    <w:link w:val="a7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a8">
    <w:name w:val="Subtitle"/>
    <w:basedOn w:val="a1"/>
    <w:link w:val="Char0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Char0">
    <w:name w:val="부제 Char"/>
    <w:basedOn w:val="a2"/>
    <w:link w:val="a8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a9">
    <w:name w:val="사진"/>
    <w:basedOn w:val="a1"/>
    <w:uiPriority w:val="1"/>
    <w:qFormat/>
    <w:rsid w:val="00D5413C"/>
    <w:pPr>
      <w:spacing w:before="2400" w:after="400"/>
      <w:jc w:val="center"/>
    </w:pPr>
  </w:style>
  <w:style w:type="paragraph" w:styleId="aa">
    <w:name w:val="caption"/>
    <w:basedOn w:val="a1"/>
    <w:next w:val="a1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9Char">
    <w:name w:val="제목 9 Char"/>
    <w:basedOn w:val="a2"/>
    <w:link w:val="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8Char">
    <w:name w:val="제목 8 Char"/>
    <w:basedOn w:val="a2"/>
    <w:link w:val="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">
    <w:name w:val="TOC Heading"/>
    <w:basedOn w:val="1"/>
    <w:next w:val="a1"/>
    <w:uiPriority w:val="39"/>
    <w:semiHidden/>
    <w:unhideWhenUsed/>
    <w:qFormat/>
    <w:pPr>
      <w:spacing w:before="0"/>
      <w:outlineLvl w:val="9"/>
    </w:pPr>
  </w:style>
  <w:style w:type="paragraph" w:styleId="ab">
    <w:name w:val="footer"/>
    <w:basedOn w:val="a1"/>
    <w:link w:val="Char1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Char1">
    <w:name w:val="바닥글 Char"/>
    <w:basedOn w:val="a2"/>
    <w:link w:val="ab"/>
    <w:uiPriority w:val="99"/>
    <w:rsid w:val="003422FF"/>
    <w:rPr>
      <w:sz w:val="22"/>
      <w:szCs w:val="16"/>
    </w:rPr>
  </w:style>
  <w:style w:type="paragraph" w:styleId="30">
    <w:name w:val="toc 3"/>
    <w:basedOn w:val="a1"/>
    <w:next w:val="a1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10">
    <w:name w:val="toc 1"/>
    <w:basedOn w:val="a1"/>
    <w:next w:val="a1"/>
    <w:autoRedefine/>
    <w:uiPriority w:val="39"/>
    <w:semiHidden/>
    <w:unhideWhenUsed/>
    <w:pPr>
      <w:spacing w:after="100"/>
    </w:pPr>
  </w:style>
  <w:style w:type="paragraph" w:styleId="20">
    <w:name w:val="toc 2"/>
    <w:basedOn w:val="a1"/>
    <w:next w:val="a1"/>
    <w:autoRedefine/>
    <w:uiPriority w:val="39"/>
    <w:semiHidden/>
    <w:unhideWhenUsed/>
    <w:pPr>
      <w:spacing w:after="100"/>
      <w:ind w:left="200"/>
    </w:pPr>
  </w:style>
  <w:style w:type="paragraph" w:styleId="ac">
    <w:name w:val="Balloon Text"/>
    <w:basedOn w:val="a1"/>
    <w:link w:val="Char2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Char2">
    <w:name w:val="풍선 도움말 텍스트 Char"/>
    <w:basedOn w:val="a2"/>
    <w:link w:val="ac"/>
    <w:uiPriority w:val="99"/>
    <w:semiHidden/>
    <w:rsid w:val="00A122DB"/>
    <w:rPr>
      <w:rFonts w:ascii="Tahoma" w:hAnsi="Tahoma" w:cs="Tahoma"/>
      <w:szCs w:val="16"/>
    </w:rPr>
  </w:style>
  <w:style w:type="paragraph" w:styleId="ad">
    <w:name w:val="Bibliography"/>
    <w:basedOn w:val="a1"/>
    <w:next w:val="a1"/>
    <w:uiPriority w:val="39"/>
    <w:semiHidden/>
    <w:unhideWhenUsed/>
  </w:style>
  <w:style w:type="paragraph" w:styleId="31">
    <w:name w:val="Body Text 3"/>
    <w:basedOn w:val="a1"/>
    <w:link w:val="3Char0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ae">
    <w:name w:val="보고서 표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">
    <w:name w:val="Table Grid"/>
    <w:basedOn w:val="a3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1"/>
    <w:link w:val="Char3"/>
    <w:uiPriority w:val="99"/>
    <w:unhideWhenUsed/>
    <w:rsid w:val="001A2000"/>
    <w:pPr>
      <w:spacing w:before="0" w:after="0" w:line="240" w:lineRule="auto"/>
    </w:pPr>
  </w:style>
  <w:style w:type="character" w:customStyle="1" w:styleId="Char3">
    <w:name w:val="머리글 Char"/>
    <w:basedOn w:val="a2"/>
    <w:link w:val="af0"/>
    <w:uiPriority w:val="99"/>
    <w:rsid w:val="001A2000"/>
  </w:style>
  <w:style w:type="character" w:customStyle="1" w:styleId="3Char0">
    <w:name w:val="본문 3 Char"/>
    <w:basedOn w:val="a2"/>
    <w:link w:val="31"/>
    <w:uiPriority w:val="99"/>
    <w:semiHidden/>
    <w:rsid w:val="00A122DB"/>
    <w:rPr>
      <w:szCs w:val="16"/>
    </w:rPr>
  </w:style>
  <w:style w:type="character" w:styleId="af1">
    <w:name w:val="annotation reference"/>
    <w:basedOn w:val="a2"/>
    <w:uiPriority w:val="99"/>
    <w:semiHidden/>
    <w:unhideWhenUsed/>
    <w:rsid w:val="00A122DB"/>
    <w:rPr>
      <w:sz w:val="22"/>
      <w:szCs w:val="16"/>
    </w:rPr>
  </w:style>
  <w:style w:type="paragraph" w:styleId="32">
    <w:name w:val="Body Text Indent 3"/>
    <w:basedOn w:val="a1"/>
    <w:link w:val="3Char1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2"/>
    <w:link w:val="32"/>
    <w:uiPriority w:val="99"/>
    <w:semiHidden/>
    <w:rsid w:val="00A122DB"/>
    <w:rPr>
      <w:szCs w:val="16"/>
    </w:rPr>
  </w:style>
  <w:style w:type="paragraph" w:styleId="af2">
    <w:name w:val="annotation text"/>
    <w:basedOn w:val="a1"/>
    <w:link w:val="Char4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har4">
    <w:name w:val="메모 텍스트 Char"/>
    <w:basedOn w:val="a2"/>
    <w:link w:val="af2"/>
    <w:uiPriority w:val="99"/>
    <w:semiHidden/>
    <w:rsid w:val="00A122DB"/>
    <w:rPr>
      <w:szCs w:val="20"/>
    </w:rPr>
  </w:style>
  <w:style w:type="paragraph" w:styleId="af3">
    <w:name w:val="annotation subject"/>
    <w:basedOn w:val="af2"/>
    <w:next w:val="af2"/>
    <w:link w:val="Char5"/>
    <w:uiPriority w:val="99"/>
    <w:semiHidden/>
    <w:unhideWhenUsed/>
    <w:rsid w:val="00A122DB"/>
    <w:rPr>
      <w:b/>
      <w:bCs/>
    </w:rPr>
  </w:style>
  <w:style w:type="character" w:customStyle="1" w:styleId="Char5">
    <w:name w:val="메모 주제 Char"/>
    <w:basedOn w:val="Char4"/>
    <w:link w:val="af3"/>
    <w:uiPriority w:val="99"/>
    <w:semiHidden/>
    <w:rsid w:val="00A122DB"/>
    <w:rPr>
      <w:b/>
      <w:bCs/>
      <w:szCs w:val="20"/>
    </w:rPr>
  </w:style>
  <w:style w:type="paragraph" w:styleId="af4">
    <w:name w:val="Document Map"/>
    <w:basedOn w:val="a1"/>
    <w:link w:val="Char6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6">
    <w:name w:val="문서 구조 Char"/>
    <w:basedOn w:val="a2"/>
    <w:link w:val="af4"/>
    <w:uiPriority w:val="99"/>
    <w:semiHidden/>
    <w:rsid w:val="00A122DB"/>
    <w:rPr>
      <w:rFonts w:ascii="Segoe UI" w:hAnsi="Segoe UI" w:cs="Segoe UI"/>
      <w:szCs w:val="16"/>
    </w:rPr>
  </w:style>
  <w:style w:type="paragraph" w:styleId="af5">
    <w:name w:val="endnote text"/>
    <w:basedOn w:val="a1"/>
    <w:link w:val="Char7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Char7">
    <w:name w:val="미주 텍스트 Char"/>
    <w:basedOn w:val="a2"/>
    <w:link w:val="af5"/>
    <w:uiPriority w:val="99"/>
    <w:semiHidden/>
    <w:rsid w:val="00A122DB"/>
    <w:rPr>
      <w:szCs w:val="20"/>
    </w:rPr>
  </w:style>
  <w:style w:type="paragraph" w:styleId="af6">
    <w:name w:val="envelope return"/>
    <w:basedOn w:val="a1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7">
    <w:name w:val="footnote text"/>
    <w:basedOn w:val="a1"/>
    <w:link w:val="Char8"/>
    <w:uiPriority w:val="99"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Char8">
    <w:name w:val="각주 텍스트 Char"/>
    <w:basedOn w:val="a2"/>
    <w:link w:val="af7"/>
    <w:uiPriority w:val="99"/>
    <w:rsid w:val="00A122DB"/>
    <w:rPr>
      <w:szCs w:val="20"/>
    </w:rPr>
  </w:style>
  <w:style w:type="character" w:styleId="HTML">
    <w:name w:val="HTML Code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0">
    <w:name w:val="HTML Preformatted"/>
    <w:basedOn w:val="a1"/>
    <w:link w:val="HTML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0"/>
    <w:uiPriority w:val="99"/>
    <w:semiHidden/>
    <w:rsid w:val="00A122DB"/>
    <w:rPr>
      <w:rFonts w:ascii="Consolas" w:hAnsi="Consolas"/>
      <w:szCs w:val="20"/>
    </w:rPr>
  </w:style>
  <w:style w:type="character" w:styleId="HTML1">
    <w:name w:val="HTML Keyboard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2">
    <w:name w:val="HTML Typewriter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af8">
    <w:name w:val="macro"/>
    <w:link w:val="Char9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9">
    <w:name w:val="매크로 텍스트 Char"/>
    <w:basedOn w:val="a2"/>
    <w:link w:val="af8"/>
    <w:uiPriority w:val="99"/>
    <w:semiHidden/>
    <w:rsid w:val="00A122DB"/>
    <w:rPr>
      <w:rFonts w:ascii="Consolas" w:hAnsi="Consolas"/>
      <w:szCs w:val="20"/>
    </w:rPr>
  </w:style>
  <w:style w:type="paragraph" w:styleId="af9">
    <w:name w:val="Plain Text"/>
    <w:basedOn w:val="a1"/>
    <w:link w:val="Chara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a">
    <w:name w:val="글자만 Char"/>
    <w:basedOn w:val="a2"/>
    <w:link w:val="af9"/>
    <w:uiPriority w:val="99"/>
    <w:semiHidden/>
    <w:rsid w:val="00A122DB"/>
    <w:rPr>
      <w:rFonts w:ascii="Consolas" w:hAnsi="Consolas"/>
      <w:szCs w:val="21"/>
    </w:rPr>
  </w:style>
  <w:style w:type="character" w:styleId="afa">
    <w:name w:val="Placeholder Text"/>
    <w:basedOn w:val="a2"/>
    <w:uiPriority w:val="99"/>
    <w:semiHidden/>
    <w:rsid w:val="00A122DB"/>
    <w:rPr>
      <w:color w:val="595959" w:themeColor="text1" w:themeTint="A6"/>
    </w:rPr>
  </w:style>
  <w:style w:type="paragraph" w:customStyle="1" w:styleId="afb">
    <w:name w:val="바탕글"/>
    <w:basedOn w:val="a1"/>
    <w:rsid w:val="00E814E0"/>
    <w:pPr>
      <w:widowControl w:val="0"/>
      <w:wordWrap w:val="0"/>
      <w:autoSpaceDE w:val="0"/>
      <w:autoSpaceDN w:val="0"/>
      <w:snapToGrid w:val="0"/>
      <w:spacing w:before="0" w:after="0" w:line="384" w:lineRule="auto"/>
      <w:jc w:val="both"/>
      <w:textAlignment w:val="baseline"/>
    </w:pPr>
    <w:rPr>
      <w:rFonts w:ascii="한양신명조" w:eastAsia="굴림" w:hAnsi="굴림" w:cs="굴림"/>
      <w:color w:val="000000"/>
      <w:sz w:val="24"/>
      <w:szCs w:val="24"/>
    </w:rPr>
  </w:style>
  <w:style w:type="character" w:styleId="afc">
    <w:name w:val="Hyperlink"/>
    <w:basedOn w:val="a2"/>
    <w:uiPriority w:val="99"/>
    <w:unhideWhenUsed/>
    <w:rsid w:val="00FA7D5A"/>
    <w:rPr>
      <w:color w:val="993E21" w:themeColor="hyperlink"/>
      <w:u w:val="single"/>
    </w:rPr>
  </w:style>
  <w:style w:type="character" w:styleId="afd">
    <w:name w:val="Unresolved Mention"/>
    <w:basedOn w:val="a2"/>
    <w:uiPriority w:val="99"/>
    <w:semiHidden/>
    <w:unhideWhenUsed/>
    <w:rsid w:val="00FA7D5A"/>
    <w:rPr>
      <w:color w:val="605E5C"/>
      <w:shd w:val="clear" w:color="auto" w:fill="E1DFDD"/>
    </w:rPr>
  </w:style>
  <w:style w:type="paragraph" w:styleId="afe">
    <w:name w:val="List Paragraph"/>
    <w:basedOn w:val="a1"/>
    <w:uiPriority w:val="34"/>
    <w:semiHidden/>
    <w:qFormat/>
    <w:rsid w:val="00307B30"/>
    <w:pPr>
      <w:ind w:leftChars="400" w:left="800"/>
    </w:pPr>
  </w:style>
  <w:style w:type="character" w:styleId="aff">
    <w:name w:val="footnote reference"/>
    <w:basedOn w:val="a2"/>
    <w:uiPriority w:val="99"/>
    <w:unhideWhenUsed/>
    <w:rsid w:val="007F34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8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lge.co.kr/company/info/overse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g-informationdisplay.com/support/inquiry" TargetMode="External"/><Relationship Id="rId24" Type="http://schemas.openxmlformats.org/officeDocument/2006/relationships/hyperlink" Target="https://www.lg-informationdisplay.com/support/inquir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yeco\AppData\Roaming\Microsoft\Templates\&#54364;&#51648;&#44032;%20&#51080;&#45716;%20&#54617;&#49373;%20&#48372;&#44256;&#49436;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D87A7-974C-4B22-BA5F-C128DE445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표지가 있는 학생 보고서</Template>
  <TotalTime>183</TotalTime>
  <Pages>15</Pages>
  <Words>972</Words>
  <Characters>5545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우사랑</dc:creator>
  <cp:keywords/>
  <cp:lastModifiedBy>김성중</cp:lastModifiedBy>
  <cp:revision>8</cp:revision>
  <dcterms:created xsi:type="dcterms:W3CDTF">2024-06-06T05:11:00Z</dcterms:created>
  <dcterms:modified xsi:type="dcterms:W3CDTF">2024-06-06T09:59:00Z</dcterms:modified>
  <cp:version/>
</cp:coreProperties>
</file>